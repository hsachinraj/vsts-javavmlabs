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42078F" w14:textId="77777777" w:rsidR="0057535B" w:rsidRDefault="0057535B" w:rsidP="0057535B">
      <w:pPr>
        <w:pStyle w:val="HOLTitle1"/>
      </w:pPr>
    </w:p>
    <w:p w14:paraId="1B28D796" w14:textId="77777777" w:rsidR="0057535B" w:rsidRPr="000617A6" w:rsidRDefault="0057535B" w:rsidP="0057535B">
      <w:pPr>
        <w:pStyle w:val="Title"/>
        <w:pBdr>
          <w:bottom w:val="double" w:sz="4" w:space="1" w:color="auto"/>
        </w:pBdr>
        <w:rPr>
          <w:rFonts w:ascii="Arial Narrow" w:hAnsi="Arial Narrow"/>
          <w:b/>
        </w:rPr>
      </w:pPr>
      <w:r w:rsidRPr="000617A6">
        <w:rPr>
          <w:rFonts w:ascii="Arial Narrow" w:hAnsi="Arial Narrow"/>
          <w:b/>
        </w:rPr>
        <w:t>Hands-On Lab/Demo Script</w:t>
      </w:r>
    </w:p>
    <w:p w14:paraId="08E358C8" w14:textId="77777777" w:rsidR="0057535B" w:rsidRPr="000617A6" w:rsidRDefault="0057535B" w:rsidP="0057535B">
      <w:pPr>
        <w:spacing w:before="240"/>
        <w:rPr>
          <w:rFonts w:ascii="Arial Narrow" w:eastAsiaTheme="majorEastAsia" w:hAnsi="Arial Narrow" w:cstheme="majorBidi"/>
          <w:b/>
          <w:color w:val="2E74B5" w:themeColor="accent1" w:themeShade="BF"/>
          <w:sz w:val="72"/>
          <w:szCs w:val="32"/>
        </w:rPr>
      </w:pPr>
      <w:r w:rsidRPr="000617A6">
        <w:rPr>
          <w:rFonts w:ascii="Arial Narrow" w:eastAsiaTheme="majorEastAsia" w:hAnsi="Arial Narrow" w:cstheme="majorBidi"/>
          <w:b/>
          <w:color w:val="2E74B5" w:themeColor="accent1" w:themeShade="BF"/>
          <w:sz w:val="72"/>
          <w:szCs w:val="32"/>
        </w:rPr>
        <w:t xml:space="preserve">Java Development on Linux with Visual Studio Team Services </w:t>
      </w:r>
    </w:p>
    <w:p w14:paraId="14D1A87B" w14:textId="77777777" w:rsidR="0057535B" w:rsidRDefault="0057535B" w:rsidP="0057535B">
      <w:pPr>
        <w:rPr>
          <w:rFonts w:ascii="Arial Narrow" w:eastAsiaTheme="majorEastAsia" w:hAnsi="Arial Narrow" w:cstheme="majorBidi"/>
          <w:b/>
          <w:color w:val="2E74B5" w:themeColor="accent1" w:themeShade="BF"/>
          <w:sz w:val="56"/>
          <w:szCs w:val="32"/>
        </w:rPr>
      </w:pPr>
    </w:p>
    <w:p w14:paraId="4A393686" w14:textId="77777777" w:rsidR="00053AE0" w:rsidRDefault="00053AE0" w:rsidP="0057535B">
      <w:pPr>
        <w:rPr>
          <w:rFonts w:ascii="Arial Narrow" w:eastAsiaTheme="majorEastAsia" w:hAnsi="Arial Narrow" w:cstheme="majorBidi"/>
          <w:b/>
          <w:color w:val="2E74B5" w:themeColor="accent1" w:themeShade="BF"/>
          <w:sz w:val="56"/>
          <w:szCs w:val="32"/>
        </w:rPr>
      </w:pPr>
    </w:p>
    <w:p w14:paraId="6FCD8388" w14:textId="1B5CDBB4" w:rsidR="001260DC" w:rsidRPr="009B2101" w:rsidRDefault="00C51F3D" w:rsidP="009B2101">
      <w:pPr>
        <w:pStyle w:val="Heading1"/>
      </w:pPr>
      <w:r w:rsidRPr="009B2101">
        <w:t xml:space="preserve">Exercise </w:t>
      </w:r>
      <w:r w:rsidR="00E53317" w:rsidRPr="009B2101">
        <w:t>3</w:t>
      </w:r>
      <w:r w:rsidR="001260DC" w:rsidRPr="009B2101">
        <w:t>: Working with Git</w:t>
      </w:r>
    </w:p>
    <w:p w14:paraId="25D02C07" w14:textId="77777777" w:rsidR="00053AE0" w:rsidRDefault="00053AE0" w:rsidP="0057535B">
      <w:pPr>
        <w:rPr>
          <w:rFonts w:ascii="Arial Narrow" w:eastAsiaTheme="majorEastAsia" w:hAnsi="Arial Narrow" w:cstheme="majorBidi"/>
          <w:b/>
          <w:color w:val="2E74B5" w:themeColor="accent1" w:themeShade="BF"/>
          <w:sz w:val="56"/>
          <w:szCs w:val="32"/>
        </w:rPr>
      </w:pPr>
    </w:p>
    <w:p w14:paraId="3E35C7DC" w14:textId="77777777" w:rsidR="00053AE0" w:rsidRDefault="00053AE0" w:rsidP="0057535B">
      <w:pPr>
        <w:rPr>
          <w:rFonts w:ascii="Arial Narrow" w:eastAsiaTheme="majorEastAsia" w:hAnsi="Arial Narrow" w:cstheme="majorBidi"/>
          <w:b/>
          <w:color w:val="2E74B5" w:themeColor="accent1" w:themeShade="BF"/>
          <w:sz w:val="56"/>
          <w:szCs w:val="32"/>
        </w:rPr>
      </w:pPr>
    </w:p>
    <w:p w14:paraId="3041090E" w14:textId="77777777" w:rsidR="00053AE0" w:rsidRDefault="00053AE0" w:rsidP="0057535B">
      <w:pPr>
        <w:rPr>
          <w:rFonts w:ascii="Arial Narrow" w:eastAsiaTheme="majorEastAsia" w:hAnsi="Arial Narrow" w:cstheme="majorBidi"/>
          <w:b/>
          <w:color w:val="2E74B5" w:themeColor="accent1" w:themeShade="BF"/>
          <w:sz w:val="56"/>
          <w:szCs w:val="32"/>
        </w:rPr>
      </w:pPr>
    </w:p>
    <w:p w14:paraId="4A053886" w14:textId="77777777" w:rsidR="00053AE0" w:rsidRDefault="00053AE0" w:rsidP="0057535B">
      <w:pPr>
        <w:rPr>
          <w:rFonts w:ascii="Arial Narrow" w:eastAsiaTheme="majorEastAsia" w:hAnsi="Arial Narrow" w:cstheme="majorBidi"/>
          <w:b/>
          <w:color w:val="2E74B5" w:themeColor="accent1" w:themeShade="BF"/>
          <w:sz w:val="56"/>
          <w:szCs w:val="32"/>
        </w:rPr>
      </w:pPr>
    </w:p>
    <w:p w14:paraId="45564FBC" w14:textId="77777777" w:rsidR="0057535B" w:rsidRDefault="0057535B" w:rsidP="0057535B">
      <w:pPr>
        <w:rPr>
          <w:rFonts w:eastAsia="Batang"/>
          <w:noProof/>
          <w:lang w:eastAsia="ko-KR"/>
        </w:rPr>
      </w:pPr>
      <w:r>
        <w:rPr>
          <w:rFonts w:eastAsia="Batang"/>
          <w:noProof/>
          <w:lang w:eastAsia="ko-KR"/>
        </w:rPr>
        <w:t>Lab version:</w:t>
      </w:r>
      <w:r>
        <w:rPr>
          <w:rFonts w:eastAsia="Batang"/>
          <w:noProof/>
          <w:lang w:eastAsia="ko-KR"/>
        </w:rPr>
        <w:tab/>
        <w:t>1.1.0</w:t>
      </w:r>
    </w:p>
    <w:p w14:paraId="1B3DBE15" w14:textId="77777777" w:rsidR="0057535B" w:rsidRPr="007448FB" w:rsidRDefault="0057535B" w:rsidP="0057535B">
      <w:pPr>
        <w:rPr>
          <w:rFonts w:eastAsia="Batang"/>
          <w:noProof/>
          <w:lang w:eastAsia="ko-KR"/>
        </w:rPr>
      </w:pPr>
      <w:r>
        <w:rPr>
          <w:rFonts w:eastAsia="Batang"/>
          <w:noProof/>
          <w:lang w:eastAsia="ko-KR"/>
        </w:rPr>
        <w:t>Last updated:</w:t>
      </w:r>
      <w:r>
        <w:rPr>
          <w:rFonts w:eastAsia="Batang"/>
          <w:noProof/>
          <w:lang w:eastAsia="ko-KR"/>
        </w:rPr>
        <w:tab/>
        <w:t>3/7/2016</w:t>
      </w:r>
    </w:p>
    <w:p w14:paraId="2AB1FCDA" w14:textId="77777777" w:rsidR="004D028C" w:rsidRDefault="0057535B" w:rsidP="0057535B">
      <w:r>
        <w:rPr>
          <w:noProof/>
        </w:rPr>
        <w:drawing>
          <wp:inline distT="0" distB="0" distL="0" distR="0" wp14:anchorId="4AB0BA41" wp14:editId="78E62447">
            <wp:extent cx="1085850" cy="1048407"/>
            <wp:effectExtent l="0" t="0" r="0" b="0"/>
            <wp:docPr id="139" name="Picture 139" descr="http://webtooling.visualstudio.com/themes/standard/favicon/mstile-31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tooling.visualstudio.com/themes/standard/favicon/mstile-310x310.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565" t="15942" r="17391" b="23188"/>
                    <a:stretch/>
                  </pic:blipFill>
                  <pic:spPr bwMode="auto">
                    <a:xfrm>
                      <a:off x="0" y="0"/>
                      <a:ext cx="1086707" cy="1049234"/>
                    </a:xfrm>
                    <a:prstGeom prst="rect">
                      <a:avLst/>
                    </a:prstGeom>
                    <a:noFill/>
                    <a:ln>
                      <a:noFill/>
                    </a:ln>
                    <a:extLst>
                      <a:ext uri="{53640926-AAD7-44D8-BBD7-CCE9431645EC}">
                        <a14:shadowObscured xmlns:a14="http://schemas.microsoft.com/office/drawing/2010/main"/>
                      </a:ext>
                    </a:extLst>
                  </pic:spPr>
                </pic:pic>
              </a:graphicData>
            </a:graphic>
          </wp:inline>
        </w:drawing>
      </w:r>
    </w:p>
    <w:p w14:paraId="093E0D24" w14:textId="77777777" w:rsidR="0057535B" w:rsidRDefault="0057535B" w:rsidP="0057535B"/>
    <w:p w14:paraId="36EC692F" w14:textId="24B6C2B7" w:rsidR="00515521" w:rsidRDefault="00515521" w:rsidP="009B2101">
      <w:pPr>
        <w:pStyle w:val="Heading2"/>
      </w:pPr>
      <w:r>
        <w:lastRenderedPageBreak/>
        <w:t>Adding existing code to Git</w:t>
      </w:r>
    </w:p>
    <w:p w14:paraId="2C8ADEAB" w14:textId="1C279E30" w:rsidR="00053AE0" w:rsidRDefault="00053AE0" w:rsidP="009B2101">
      <w:pPr>
        <w:pStyle w:val="ExerciseDescription"/>
        <w:ind w:left="450"/>
      </w:pPr>
      <w:r w:rsidRPr="00677C1F">
        <w:t>In this exercise</w:t>
      </w:r>
      <w:r>
        <w:t xml:space="preserve">, you are going to learn how to put some existing code into your Team Project. This exercise assumes you have completed Exercise 1, and have created a Team Project that uses Git for version control and have completed Exercise 2 where you’ve defined some work items. This exercise uses a team project named </w:t>
      </w:r>
      <w:proofErr w:type="spellStart"/>
      <w:r w:rsidRPr="00100CE7">
        <w:rPr>
          <w:b/>
        </w:rPr>
        <w:t>jdev</w:t>
      </w:r>
      <w:proofErr w:type="spellEnd"/>
      <w:r>
        <w:t>, though your team project name may differ.</w:t>
      </w:r>
    </w:p>
    <w:p w14:paraId="27224733" w14:textId="77777777" w:rsidR="00E53317" w:rsidRDefault="00E53317" w:rsidP="00E53317">
      <w:pPr>
        <w:pStyle w:val="ExerciseStep"/>
        <w:numPr>
          <w:ilvl w:val="0"/>
          <w:numId w:val="2"/>
        </w:numPr>
        <w:ind w:left="450" w:firstLine="216"/>
      </w:pPr>
      <w:r>
        <w:t xml:space="preserve">Open Eclipse from the Launcher by clicking on </w:t>
      </w:r>
      <w:r w:rsidRPr="00E96B47">
        <w:t>the</w:t>
      </w:r>
      <w:r w:rsidRPr="00BC19AC">
        <w:rPr>
          <w:b/>
        </w:rPr>
        <w:t xml:space="preserve"> Eclips</w:t>
      </w:r>
      <w:r w:rsidRPr="00206099">
        <w:rPr>
          <w:b/>
        </w:rPr>
        <w:t>e</w:t>
      </w:r>
      <w:r>
        <w:t xml:space="preserve"> icon. </w:t>
      </w:r>
    </w:p>
    <w:p w14:paraId="69123D87" w14:textId="77777777" w:rsidR="00E53317" w:rsidRDefault="00E53317" w:rsidP="00E53317">
      <w:pPr>
        <w:pStyle w:val="ExerciseStep"/>
        <w:numPr>
          <w:ilvl w:val="0"/>
          <w:numId w:val="0"/>
        </w:numPr>
        <w:ind w:left="450"/>
        <w:jc w:val="center"/>
      </w:pPr>
      <w:r>
        <w:rPr>
          <w:noProof/>
        </w:rPr>
        <w:drawing>
          <wp:inline distT="0" distB="0" distL="0" distR="0" wp14:anchorId="00317EEB" wp14:editId="05DEC0CF">
            <wp:extent cx="5666667" cy="1209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6667" cy="1209524"/>
                    </a:xfrm>
                    <a:prstGeom prst="rect">
                      <a:avLst/>
                    </a:prstGeom>
                  </pic:spPr>
                </pic:pic>
              </a:graphicData>
            </a:graphic>
          </wp:inline>
        </w:drawing>
      </w:r>
    </w:p>
    <w:p w14:paraId="7BCF4140" w14:textId="77777777" w:rsidR="00E53317" w:rsidRDefault="00E53317" w:rsidP="00E53317">
      <w:pPr>
        <w:pStyle w:val="ExerciseStep"/>
        <w:numPr>
          <w:ilvl w:val="0"/>
          <w:numId w:val="2"/>
        </w:numPr>
        <w:ind w:left="450" w:firstLine="216"/>
      </w:pPr>
      <w:r>
        <w:t>When the</w:t>
      </w:r>
      <w:r w:rsidRPr="00BC19AC">
        <w:rPr>
          <w:b/>
        </w:rPr>
        <w:t xml:space="preserve"> Workspace Launcher</w:t>
      </w:r>
      <w:r>
        <w:t xml:space="preserve"> appears, you can accept the default folder or select another one. This is where Eclipse will store your projects. You can select the </w:t>
      </w:r>
      <w:r>
        <w:rPr>
          <w:b/>
        </w:rPr>
        <w:t xml:space="preserve">Use this as the default and do not ask again </w:t>
      </w:r>
      <w:r>
        <w:t>option if you want Eclipse to remember the folder and do not prompt every time on startup.</w:t>
      </w:r>
    </w:p>
    <w:p w14:paraId="590732F4" w14:textId="77777777" w:rsidR="00E53317" w:rsidRDefault="00E53317" w:rsidP="00E53317">
      <w:pPr>
        <w:pStyle w:val="ExerciseStep"/>
        <w:numPr>
          <w:ilvl w:val="0"/>
          <w:numId w:val="0"/>
        </w:numPr>
        <w:ind w:left="450"/>
      </w:pPr>
      <w:r>
        <w:t xml:space="preserve">Select </w:t>
      </w:r>
      <w:r w:rsidRPr="00BC19AC">
        <w:rPr>
          <w:b/>
        </w:rPr>
        <w:t xml:space="preserve">OK </w:t>
      </w:r>
      <w:r>
        <w:t>when you are done.</w:t>
      </w:r>
    </w:p>
    <w:p w14:paraId="043A9A7A" w14:textId="77777777" w:rsidR="00E53317" w:rsidRDefault="00E53317" w:rsidP="00E53317">
      <w:pPr>
        <w:pStyle w:val="ExerciseStep"/>
        <w:numPr>
          <w:ilvl w:val="0"/>
          <w:numId w:val="0"/>
        </w:numPr>
        <w:ind w:left="450"/>
      </w:pPr>
      <w:r>
        <w:rPr>
          <w:noProof/>
        </w:rPr>
        <w:drawing>
          <wp:inline distT="0" distB="0" distL="0" distR="0" wp14:anchorId="4D978AF5" wp14:editId="49BAC556">
            <wp:extent cx="4667250" cy="2370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3007" cy="2373448"/>
                    </a:xfrm>
                    <a:prstGeom prst="rect">
                      <a:avLst/>
                    </a:prstGeom>
                  </pic:spPr>
                </pic:pic>
              </a:graphicData>
            </a:graphic>
          </wp:inline>
        </w:drawing>
      </w:r>
    </w:p>
    <w:p w14:paraId="5744FA02" w14:textId="77777777" w:rsidR="00E53317" w:rsidRDefault="00E53317" w:rsidP="00E53317">
      <w:pPr>
        <w:pStyle w:val="ExerciseStep"/>
        <w:numPr>
          <w:ilvl w:val="0"/>
          <w:numId w:val="0"/>
        </w:numPr>
      </w:pPr>
    </w:p>
    <w:p w14:paraId="0C3807B4" w14:textId="77777777" w:rsidR="00E53317" w:rsidRDefault="00E53317" w:rsidP="00E53317">
      <w:pPr>
        <w:pStyle w:val="ExerciseStep"/>
        <w:numPr>
          <w:ilvl w:val="0"/>
          <w:numId w:val="2"/>
        </w:numPr>
        <w:ind w:left="450" w:firstLine="216"/>
      </w:pPr>
      <w:r>
        <w:t xml:space="preserve">Open the </w:t>
      </w:r>
      <w:r w:rsidRPr="00365097">
        <w:rPr>
          <w:b/>
        </w:rPr>
        <w:t>Team Foundation Server Explorer</w:t>
      </w:r>
      <w:r>
        <w:t xml:space="preserve"> perspective. To open the Team Foundation Server Exploring perspective: </w:t>
      </w:r>
    </w:p>
    <w:p w14:paraId="5C8C4A39" w14:textId="77777777" w:rsidR="00E53317" w:rsidRDefault="00E53317" w:rsidP="00E53317">
      <w:pPr>
        <w:pStyle w:val="ExerciseStep"/>
        <w:numPr>
          <w:ilvl w:val="1"/>
          <w:numId w:val="3"/>
        </w:numPr>
      </w:pPr>
      <w:r>
        <w:t xml:space="preserve">On the </w:t>
      </w:r>
      <w:r w:rsidRPr="00E15D8F">
        <w:rPr>
          <w:b/>
        </w:rPr>
        <w:t>Window</w:t>
      </w:r>
      <w:r>
        <w:t xml:space="preserve"> menu, point to </w:t>
      </w:r>
      <w:r w:rsidRPr="00E15D8F">
        <w:rPr>
          <w:b/>
        </w:rPr>
        <w:t>Open Perspective</w:t>
      </w:r>
      <w:r>
        <w:t xml:space="preserve">, and click </w:t>
      </w:r>
      <w:r w:rsidRPr="00E15D8F">
        <w:rPr>
          <w:b/>
        </w:rPr>
        <w:t>Other</w:t>
      </w:r>
      <w:r>
        <w:t>.</w:t>
      </w:r>
    </w:p>
    <w:p w14:paraId="0D0851A4" w14:textId="77777777" w:rsidR="00E53317" w:rsidRDefault="00E53317" w:rsidP="00E53317">
      <w:pPr>
        <w:pStyle w:val="ExerciseStep"/>
        <w:numPr>
          <w:ilvl w:val="1"/>
          <w:numId w:val="3"/>
        </w:numPr>
      </w:pPr>
      <w:r>
        <w:t xml:space="preserve">In the </w:t>
      </w:r>
      <w:r w:rsidRPr="00E15D8F">
        <w:rPr>
          <w:b/>
        </w:rPr>
        <w:t>Open Perspective</w:t>
      </w:r>
      <w:r>
        <w:t xml:space="preserve"> dialog box, click </w:t>
      </w:r>
      <w:r w:rsidRPr="00E15D8F">
        <w:rPr>
          <w:b/>
        </w:rPr>
        <w:t>Team Foundation Server Exploring</w:t>
      </w:r>
      <w:r>
        <w:t xml:space="preserve">, and then click </w:t>
      </w:r>
      <w:r w:rsidRPr="00E15D8F">
        <w:rPr>
          <w:b/>
        </w:rPr>
        <w:t>OK</w:t>
      </w:r>
      <w:r>
        <w:t>.</w:t>
      </w:r>
    </w:p>
    <w:p w14:paraId="1330A765" w14:textId="77777777" w:rsidR="00E53317" w:rsidRDefault="00E53317" w:rsidP="00E53317">
      <w:pPr>
        <w:pStyle w:val="ExerciseStep"/>
        <w:numPr>
          <w:ilvl w:val="0"/>
          <w:numId w:val="0"/>
        </w:numPr>
        <w:jc w:val="center"/>
        <w:rPr>
          <w:b/>
        </w:rPr>
      </w:pPr>
      <w:r w:rsidRPr="00E15D8F">
        <w:rPr>
          <w:noProof/>
        </w:rPr>
        <w:lastRenderedPageBreak/>
        <w:t xml:space="preserve"> </w:t>
      </w:r>
      <w:r>
        <w:rPr>
          <w:noProof/>
        </w:rPr>
        <w:drawing>
          <wp:inline distT="0" distB="0" distL="0" distR="0" wp14:anchorId="1D315042" wp14:editId="07E0A98E">
            <wp:extent cx="5943600" cy="2653665"/>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3665"/>
                    </a:xfrm>
                    <a:prstGeom prst="rect">
                      <a:avLst/>
                    </a:prstGeom>
                    <a:ln>
                      <a:solidFill>
                        <a:schemeClr val="tx1"/>
                      </a:solidFill>
                    </a:ln>
                  </pic:spPr>
                </pic:pic>
              </a:graphicData>
            </a:graphic>
          </wp:inline>
        </w:drawing>
      </w:r>
      <w:r w:rsidRPr="00ED1B16">
        <w:rPr>
          <w:b/>
        </w:rPr>
        <w:t xml:space="preserve"> </w:t>
      </w:r>
    </w:p>
    <w:p w14:paraId="4C92849D" w14:textId="77777777" w:rsidR="00E53317" w:rsidRDefault="00E53317" w:rsidP="00E53317">
      <w:pPr>
        <w:pStyle w:val="ExerciseNote"/>
        <w:ind w:left="90" w:right="180"/>
      </w:pPr>
      <w:r w:rsidRPr="00ED1B16">
        <w:rPr>
          <w:b/>
        </w:rPr>
        <w:t>Note:</w:t>
      </w:r>
      <w:r w:rsidRPr="00365097">
        <w:t xml:space="preserve"> A perspective defines the initial set and layout of views in the Workbench window.</w:t>
      </w:r>
      <w:r>
        <w:t xml:space="preserve"> You can create new or customize existing perspectives. If you want to know more, you might find this </w:t>
      </w:r>
      <w:hyperlink r:id="rId11" w:history="1">
        <w:r w:rsidRPr="00365097">
          <w:rPr>
            <w:rStyle w:val="Hyperlink"/>
          </w:rPr>
          <w:t>tutorial</w:t>
        </w:r>
      </w:hyperlink>
      <w:r>
        <w:t xml:space="preserve"> helpful</w:t>
      </w:r>
    </w:p>
    <w:p w14:paraId="2BF65A58" w14:textId="77777777" w:rsidR="00E53317" w:rsidRDefault="00E53317" w:rsidP="00E53317">
      <w:pPr>
        <w:pStyle w:val="ExerciseStep"/>
        <w:numPr>
          <w:ilvl w:val="0"/>
          <w:numId w:val="2"/>
        </w:numPr>
        <w:ind w:left="540" w:hanging="450"/>
      </w:pPr>
      <w:r>
        <w:t xml:space="preserve">If necessary, click the Home icon. Click the </w:t>
      </w:r>
      <w:r w:rsidRPr="00116EBA">
        <w:rPr>
          <w:b/>
        </w:rPr>
        <w:t xml:space="preserve">Connect to Team </w:t>
      </w:r>
      <w:r>
        <w:rPr>
          <w:b/>
        </w:rPr>
        <w:t>Foundation Server</w:t>
      </w:r>
      <w:r>
        <w:t xml:space="preserve"> link.</w:t>
      </w:r>
    </w:p>
    <w:p w14:paraId="24F4BD9C" w14:textId="77777777" w:rsidR="00E53317" w:rsidRDefault="00E53317" w:rsidP="00E53317">
      <w:pPr>
        <w:pStyle w:val="ExerciseStepFigure"/>
        <w:ind w:left="270"/>
      </w:pPr>
      <w:r>
        <w:rPr>
          <w:noProof/>
        </w:rPr>
        <w:drawing>
          <wp:inline distT="0" distB="0" distL="0" distR="0" wp14:anchorId="50D55B31" wp14:editId="24183FE4">
            <wp:extent cx="1741170" cy="2277110"/>
            <wp:effectExtent l="19050" t="19050" r="11430" b="27940"/>
            <wp:docPr id="2" name="Picture 2" descr="C:\Users\sraj\AppData\Local\Temp\SNAGHTML19b9e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j\AppData\Local\Temp\SNAGHTML19b9e8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1170" cy="2277110"/>
                    </a:xfrm>
                    <a:prstGeom prst="rect">
                      <a:avLst/>
                    </a:prstGeom>
                    <a:noFill/>
                    <a:ln>
                      <a:solidFill>
                        <a:schemeClr val="tx1"/>
                      </a:solidFill>
                    </a:ln>
                  </pic:spPr>
                </pic:pic>
              </a:graphicData>
            </a:graphic>
          </wp:inline>
        </w:drawing>
      </w:r>
    </w:p>
    <w:p w14:paraId="5C1AC2C4" w14:textId="77777777" w:rsidR="00E53317" w:rsidRDefault="00E53317" w:rsidP="00F8269B">
      <w:pPr>
        <w:pStyle w:val="ListParagraph"/>
        <w:numPr>
          <w:ilvl w:val="0"/>
          <w:numId w:val="2"/>
        </w:numPr>
        <w:ind w:left="180"/>
      </w:pPr>
      <w:r>
        <w:t xml:space="preserve">In the </w:t>
      </w:r>
      <w:r w:rsidRPr="00116EBA">
        <w:rPr>
          <w:b/>
        </w:rPr>
        <w:t>Add Existing Team Project</w:t>
      </w:r>
      <w:r>
        <w:t xml:space="preserve"> dialog, click the </w:t>
      </w:r>
      <w:r w:rsidRPr="00116EBA">
        <w:rPr>
          <w:b/>
        </w:rPr>
        <w:t>Servers</w:t>
      </w:r>
      <w:r>
        <w:t xml:space="preserve"> button.</w:t>
      </w:r>
    </w:p>
    <w:p w14:paraId="09AEC2C8" w14:textId="77777777" w:rsidR="00E53317" w:rsidRDefault="00E53317" w:rsidP="00F8269B">
      <w:pPr>
        <w:pStyle w:val="ExerciseDescription"/>
      </w:pPr>
      <w:r>
        <w:rPr>
          <w:noProof/>
        </w:rPr>
        <w:lastRenderedPageBreak/>
        <w:drawing>
          <wp:inline distT="0" distB="0" distL="0" distR="0" wp14:anchorId="5157E68B" wp14:editId="34343EBC">
            <wp:extent cx="4187952" cy="2139696"/>
            <wp:effectExtent l="19050" t="19050" r="2222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187952" cy="2139696"/>
                    </a:xfrm>
                    <a:prstGeom prst="rect">
                      <a:avLst/>
                    </a:prstGeom>
                    <a:ln>
                      <a:solidFill>
                        <a:schemeClr val="tx1"/>
                      </a:solidFill>
                    </a:ln>
                  </pic:spPr>
                </pic:pic>
              </a:graphicData>
            </a:graphic>
          </wp:inline>
        </w:drawing>
      </w:r>
    </w:p>
    <w:p w14:paraId="10732383" w14:textId="3975EA8D" w:rsidR="00E53317" w:rsidRDefault="00E53317" w:rsidP="00F8269B">
      <w:pPr>
        <w:pStyle w:val="ExerciseStep"/>
        <w:numPr>
          <w:ilvl w:val="0"/>
          <w:numId w:val="2"/>
        </w:numPr>
        <w:ind w:left="180"/>
      </w:pPr>
      <w:r>
        <w:t xml:space="preserve">In the </w:t>
      </w:r>
      <w:r w:rsidRPr="00AC7EAA">
        <w:rPr>
          <w:b/>
        </w:rPr>
        <w:t>Add/Remove Team Foundation Server</w:t>
      </w:r>
      <w:r>
        <w:t xml:space="preserve"> dialog, click the </w:t>
      </w:r>
      <w:r w:rsidRPr="00AC7EAA">
        <w:rPr>
          <w:b/>
        </w:rPr>
        <w:t>Add</w:t>
      </w:r>
      <w:r>
        <w:t xml:space="preserve"> button on the right. Enter the name of your Visual Studio Team Services account </w:t>
      </w:r>
      <w:proofErr w:type="gramStart"/>
      <w:r>
        <w:t xml:space="preserve">plus </w:t>
      </w:r>
      <w:r w:rsidRPr="00AC7EAA">
        <w:rPr>
          <w:b/>
        </w:rPr>
        <w:t>.</w:t>
      </w:r>
      <w:proofErr w:type="gramEnd"/>
      <w:r w:rsidRPr="00AC7EAA">
        <w:rPr>
          <w:b/>
        </w:rPr>
        <w:t>visualstudio.com</w:t>
      </w:r>
      <w:r>
        <w:t xml:space="preserve">. For example, if your account name is </w:t>
      </w:r>
      <w:proofErr w:type="spellStart"/>
      <w:r w:rsidRPr="00AC7EAA">
        <w:rPr>
          <w:i/>
        </w:rPr>
        <w:t>javadev</w:t>
      </w:r>
      <w:proofErr w:type="spellEnd"/>
      <w:r>
        <w:t xml:space="preserve">, you would enter </w:t>
      </w:r>
      <w:r w:rsidRPr="00AC7EAA">
        <w:rPr>
          <w:i/>
        </w:rPr>
        <w:t>javadev.visualstudio.com</w:t>
      </w:r>
      <w:r>
        <w:t xml:space="preserve"> (without any http or https). Once you’ve entered your account name, click </w:t>
      </w:r>
      <w:r w:rsidRPr="00AC7EAA">
        <w:rPr>
          <w:b/>
        </w:rPr>
        <w:t>OK</w:t>
      </w:r>
      <w:r>
        <w:t xml:space="preserve">. </w:t>
      </w:r>
    </w:p>
    <w:p w14:paraId="7BB3FF62" w14:textId="762232FC" w:rsidR="00F8269B" w:rsidRDefault="00F8269B" w:rsidP="00F8269B">
      <w:pPr>
        <w:pStyle w:val="ExerciseStep"/>
        <w:numPr>
          <w:ilvl w:val="0"/>
          <w:numId w:val="0"/>
        </w:numPr>
        <w:ind w:left="180"/>
      </w:pPr>
      <w:r>
        <w:rPr>
          <w:noProof/>
        </w:rPr>
        <w:drawing>
          <wp:inline distT="0" distB="0" distL="0" distR="0" wp14:anchorId="190AEBA7" wp14:editId="52FF341E">
            <wp:extent cx="2706624" cy="1755648"/>
            <wp:effectExtent l="19050" t="19050" r="17780" b="165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2706624" cy="1755648"/>
                    </a:xfrm>
                    <a:prstGeom prst="rect">
                      <a:avLst/>
                    </a:prstGeom>
                    <a:ln>
                      <a:solidFill>
                        <a:schemeClr val="tx1"/>
                      </a:solidFill>
                    </a:ln>
                  </pic:spPr>
                </pic:pic>
              </a:graphicData>
            </a:graphic>
          </wp:inline>
        </w:drawing>
      </w:r>
    </w:p>
    <w:p w14:paraId="0ACFDDE7" w14:textId="48E9B13A" w:rsidR="00F8269B" w:rsidRDefault="00F8269B" w:rsidP="00F8269B">
      <w:pPr>
        <w:pStyle w:val="ExerciseStep"/>
        <w:numPr>
          <w:ilvl w:val="0"/>
          <w:numId w:val="2"/>
        </w:numPr>
        <w:ind w:left="180"/>
      </w:pPr>
      <w:r>
        <w:t xml:space="preserve">In the login dialog that appears, enter your alternate username and password and click </w:t>
      </w:r>
      <w:r>
        <w:rPr>
          <w:b/>
        </w:rPr>
        <w:t>OK</w:t>
      </w:r>
      <w:r>
        <w:t>.</w:t>
      </w:r>
    </w:p>
    <w:p w14:paraId="5BE5926E" w14:textId="19E026F2" w:rsidR="00F8269B" w:rsidRDefault="00F8269B" w:rsidP="00F8269B">
      <w:pPr>
        <w:pStyle w:val="ExerciseStep"/>
        <w:numPr>
          <w:ilvl w:val="0"/>
          <w:numId w:val="0"/>
        </w:numPr>
        <w:ind w:left="180"/>
      </w:pPr>
      <w:r>
        <w:rPr>
          <w:noProof/>
        </w:rPr>
        <w:drawing>
          <wp:inline distT="0" distB="0" distL="0" distR="0" wp14:anchorId="4742C670" wp14:editId="59BE5F77">
            <wp:extent cx="3948430" cy="199960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8931" cy="2025182"/>
                    </a:xfrm>
                    <a:prstGeom prst="rect">
                      <a:avLst/>
                    </a:prstGeom>
                  </pic:spPr>
                </pic:pic>
              </a:graphicData>
            </a:graphic>
          </wp:inline>
        </w:drawing>
      </w:r>
    </w:p>
    <w:p w14:paraId="3F46CBEF" w14:textId="77777777" w:rsidR="00F8269B" w:rsidRPr="00F8269B" w:rsidRDefault="00F8269B" w:rsidP="00F8269B">
      <w:pPr>
        <w:pStyle w:val="ExerciseStep"/>
        <w:numPr>
          <w:ilvl w:val="0"/>
          <w:numId w:val="2"/>
        </w:numPr>
        <w:ind w:left="180"/>
      </w:pPr>
      <w:r>
        <w:t xml:space="preserve">Choose the </w:t>
      </w:r>
      <w:r>
        <w:rPr>
          <w:b/>
        </w:rPr>
        <w:t>Team Project</w:t>
      </w:r>
      <w:r>
        <w:t xml:space="preserve"> (</w:t>
      </w:r>
      <w:proofErr w:type="spellStart"/>
      <w:r>
        <w:t>jdev</w:t>
      </w:r>
      <w:proofErr w:type="spellEnd"/>
      <w:r>
        <w:t xml:space="preserve">) and select </w:t>
      </w:r>
      <w:r>
        <w:rPr>
          <w:b/>
        </w:rPr>
        <w:t>Finish</w:t>
      </w:r>
    </w:p>
    <w:p w14:paraId="39ACA746" w14:textId="7B07C14D" w:rsidR="00F8269B" w:rsidRDefault="00F8269B" w:rsidP="00F8269B">
      <w:pPr>
        <w:pStyle w:val="ExerciseStep"/>
        <w:numPr>
          <w:ilvl w:val="0"/>
          <w:numId w:val="0"/>
        </w:numPr>
        <w:ind w:left="180"/>
      </w:pPr>
      <w:r>
        <w:rPr>
          <w:noProof/>
        </w:rPr>
        <w:lastRenderedPageBreak/>
        <w:drawing>
          <wp:inline distT="0" distB="0" distL="0" distR="0" wp14:anchorId="738FA0BA" wp14:editId="5B08EA72">
            <wp:extent cx="4133850" cy="18178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078" cy="1821892"/>
                    </a:xfrm>
                    <a:prstGeom prst="rect">
                      <a:avLst/>
                    </a:prstGeom>
                  </pic:spPr>
                </pic:pic>
              </a:graphicData>
            </a:graphic>
          </wp:inline>
        </w:drawing>
      </w:r>
      <w:r>
        <w:t xml:space="preserve"> </w:t>
      </w:r>
    </w:p>
    <w:p w14:paraId="4D221D65" w14:textId="1DD9700F" w:rsidR="00E53317" w:rsidRDefault="00E53317" w:rsidP="00F8269B">
      <w:pPr>
        <w:pStyle w:val="ExerciseStep"/>
        <w:numPr>
          <w:ilvl w:val="0"/>
          <w:numId w:val="2"/>
        </w:numPr>
        <w:ind w:left="180"/>
      </w:pPr>
      <w:r>
        <w:t xml:space="preserve">Eclipse will open a Secure Storage dialog. Enter a password and confirm it in the dialog and click </w:t>
      </w:r>
      <w:r w:rsidRPr="009F743D">
        <w:rPr>
          <w:b/>
        </w:rPr>
        <w:t>OK</w:t>
      </w:r>
      <w:r>
        <w:t xml:space="preserve">. </w:t>
      </w:r>
    </w:p>
    <w:p w14:paraId="30CE932B" w14:textId="77777777" w:rsidR="00E53317" w:rsidRDefault="00E53317" w:rsidP="00F8269B">
      <w:pPr>
        <w:pStyle w:val="ExerciseNote"/>
        <w:ind w:left="180" w:right="180"/>
      </w:pPr>
      <w:r>
        <w:t>Eclipse stores the connection information in an encrypted form in a storage file that is stored with a predefined password. Make sure you can remember this password. Eclipse will offer to allow you to save password hints for password recovery. Click Yes or No depending upon your needs.</w:t>
      </w:r>
    </w:p>
    <w:p w14:paraId="7FF0AC8A" w14:textId="77777777" w:rsidR="00E53317" w:rsidRDefault="00E53317" w:rsidP="00F8269B">
      <w:pPr>
        <w:pStyle w:val="ExerciseStepFigure"/>
        <w:ind w:left="180"/>
      </w:pPr>
      <w:r>
        <w:rPr>
          <w:noProof/>
        </w:rPr>
        <w:drawing>
          <wp:inline distT="0" distB="0" distL="0" distR="0" wp14:anchorId="56C19FC4" wp14:editId="5D1B16B7">
            <wp:extent cx="3475355" cy="263198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3484497" cy="2638910"/>
                    </a:xfrm>
                    <a:prstGeom prst="rect">
                      <a:avLst/>
                    </a:prstGeom>
                  </pic:spPr>
                </pic:pic>
              </a:graphicData>
            </a:graphic>
          </wp:inline>
        </w:drawing>
      </w:r>
    </w:p>
    <w:p w14:paraId="4F1814C1" w14:textId="77777777" w:rsidR="00E53317" w:rsidRDefault="00E53317" w:rsidP="00F8269B">
      <w:pPr>
        <w:pStyle w:val="ExerciseStep"/>
        <w:numPr>
          <w:ilvl w:val="0"/>
          <w:numId w:val="2"/>
        </w:numPr>
        <w:ind w:left="180"/>
      </w:pPr>
      <w:r>
        <w:t xml:space="preserve">Now click </w:t>
      </w:r>
      <w:r w:rsidRPr="00EF1BC9">
        <w:rPr>
          <w:b/>
        </w:rPr>
        <w:t>Close</w:t>
      </w:r>
      <w:r>
        <w:t xml:space="preserve"> in the </w:t>
      </w:r>
      <w:r w:rsidRPr="00EF1BC9">
        <w:rPr>
          <w:b/>
        </w:rPr>
        <w:t>Add/Remove Team Foundation Server</w:t>
      </w:r>
      <w:r>
        <w:t xml:space="preserve"> dialog.</w:t>
      </w:r>
    </w:p>
    <w:p w14:paraId="69E11C3C" w14:textId="77777777" w:rsidR="00E53317" w:rsidRDefault="00E53317" w:rsidP="00F8269B">
      <w:pPr>
        <w:pStyle w:val="ExerciseStep"/>
        <w:numPr>
          <w:ilvl w:val="0"/>
          <w:numId w:val="2"/>
        </w:numPr>
        <w:ind w:left="180"/>
      </w:pPr>
      <w:r>
        <w:t xml:space="preserve">In the </w:t>
      </w:r>
      <w:r w:rsidRPr="00EF1BC9">
        <w:rPr>
          <w:b/>
        </w:rPr>
        <w:t>Add Existing Team Project</w:t>
      </w:r>
      <w:r>
        <w:t xml:space="preserve"> dialog, select the </w:t>
      </w:r>
      <w:r w:rsidRPr="00EF1BC9">
        <w:rPr>
          <w:b/>
        </w:rPr>
        <w:t>Default</w:t>
      </w:r>
      <w:r>
        <w:rPr>
          <w:b/>
        </w:rPr>
        <w:t xml:space="preserve"> </w:t>
      </w:r>
      <w:r w:rsidRPr="00EF1BC9">
        <w:rPr>
          <w:b/>
        </w:rPr>
        <w:t>Collection</w:t>
      </w:r>
      <w:r>
        <w:t xml:space="preserve"> and then select your </w:t>
      </w:r>
      <w:proofErr w:type="spellStart"/>
      <w:r w:rsidRPr="00EF1BC9">
        <w:rPr>
          <w:b/>
        </w:rPr>
        <w:t>jdev</w:t>
      </w:r>
      <w:proofErr w:type="spellEnd"/>
      <w:r>
        <w:t xml:space="preserve"> Team Project from the list and click </w:t>
      </w:r>
      <w:r w:rsidRPr="00EF1BC9">
        <w:rPr>
          <w:b/>
        </w:rPr>
        <w:t>Finish</w:t>
      </w:r>
      <w:r>
        <w:t>.</w:t>
      </w:r>
    </w:p>
    <w:p w14:paraId="7C0507C1" w14:textId="77777777" w:rsidR="00E53317" w:rsidRDefault="00E53317" w:rsidP="00F8269B">
      <w:pPr>
        <w:pStyle w:val="ExerciseStep"/>
        <w:numPr>
          <w:ilvl w:val="0"/>
          <w:numId w:val="2"/>
        </w:numPr>
        <w:ind w:left="180"/>
      </w:pPr>
      <w:r>
        <w:t xml:space="preserve">Upon successful connection, you will see Team Explorer window showing source control, work items, build and settings menu. </w:t>
      </w:r>
    </w:p>
    <w:p w14:paraId="68076EC6" w14:textId="08511FB6" w:rsidR="00E53317" w:rsidRDefault="00E53317" w:rsidP="00E53317">
      <w:pPr>
        <w:pStyle w:val="ExerciseStep"/>
        <w:numPr>
          <w:ilvl w:val="0"/>
          <w:numId w:val="0"/>
        </w:numPr>
        <w:ind w:left="450"/>
      </w:pPr>
      <w:r>
        <w:rPr>
          <w:noProof/>
        </w:rPr>
        <w:lastRenderedPageBreak/>
        <w:drawing>
          <wp:inline distT="0" distB="0" distL="0" distR="0" wp14:anchorId="0010A44B" wp14:editId="3E850D1D">
            <wp:extent cx="2241755" cy="275096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5575" cy="2755651"/>
                    </a:xfrm>
                    <a:prstGeom prst="rect">
                      <a:avLst/>
                    </a:prstGeom>
                  </pic:spPr>
                </pic:pic>
              </a:graphicData>
            </a:graphic>
          </wp:inline>
        </w:drawing>
      </w:r>
    </w:p>
    <w:p w14:paraId="2B3A2EA8" w14:textId="1DE9404A" w:rsidR="00ED4598" w:rsidRDefault="00ED4598" w:rsidP="00E53317">
      <w:pPr>
        <w:pStyle w:val="ExerciseStep"/>
        <w:numPr>
          <w:ilvl w:val="0"/>
          <w:numId w:val="0"/>
        </w:numPr>
        <w:ind w:left="450"/>
      </w:pPr>
    </w:p>
    <w:p w14:paraId="18541B98" w14:textId="67597B15" w:rsidR="00ED4598" w:rsidRPr="009B2101" w:rsidRDefault="00ED4598" w:rsidP="009B2101">
      <w:pPr>
        <w:pStyle w:val="Heading2"/>
      </w:pPr>
      <w:r w:rsidRPr="009B2101">
        <w:t>Cloning Git Repository</w:t>
      </w:r>
    </w:p>
    <w:p w14:paraId="51E523A6" w14:textId="035C2B5F" w:rsidR="00053AE0" w:rsidRDefault="00053AE0" w:rsidP="00053AE0">
      <w:pPr>
        <w:pStyle w:val="ExerciseStep"/>
        <w:numPr>
          <w:ilvl w:val="0"/>
          <w:numId w:val="2"/>
        </w:numPr>
        <w:ind w:left="450"/>
      </w:pPr>
      <w:r>
        <w:t xml:space="preserve">In the </w:t>
      </w:r>
      <w:r w:rsidRPr="002741B8">
        <w:rPr>
          <w:b/>
        </w:rPr>
        <w:t>Team Explorer</w:t>
      </w:r>
      <w:r>
        <w:t xml:space="preserve"> window, click the </w:t>
      </w:r>
      <w:r w:rsidRPr="002741B8">
        <w:rPr>
          <w:b/>
        </w:rPr>
        <w:t>Git Repositories</w:t>
      </w:r>
      <w:r>
        <w:t xml:space="preserve"> tile.</w:t>
      </w:r>
    </w:p>
    <w:p w14:paraId="2727FE59" w14:textId="77777777" w:rsidR="00053AE0" w:rsidRDefault="00053AE0" w:rsidP="00053AE0">
      <w:pPr>
        <w:pStyle w:val="ExerciseStep"/>
        <w:numPr>
          <w:ilvl w:val="0"/>
          <w:numId w:val="2"/>
        </w:numPr>
        <w:ind w:left="450"/>
      </w:pPr>
      <w:r>
        <w:t xml:space="preserve">In the list of repositories, select the bottom </w:t>
      </w:r>
      <w:proofErr w:type="spellStart"/>
      <w:r w:rsidRPr="002741B8">
        <w:rPr>
          <w:b/>
        </w:rPr>
        <w:t>jdev</w:t>
      </w:r>
      <w:proofErr w:type="spellEnd"/>
      <w:r>
        <w:t xml:space="preserve"> node.</w:t>
      </w:r>
    </w:p>
    <w:p w14:paraId="445557FA" w14:textId="77777777" w:rsidR="00053AE0" w:rsidRDefault="00053AE0" w:rsidP="008D7BAF">
      <w:pPr>
        <w:pStyle w:val="ExerciseStepFigure"/>
        <w:ind w:left="450"/>
      </w:pPr>
      <w:r>
        <w:rPr>
          <w:noProof/>
        </w:rPr>
        <w:drawing>
          <wp:inline distT="0" distB="0" distL="0" distR="0" wp14:anchorId="250E76BB" wp14:editId="36EDB349">
            <wp:extent cx="3299937" cy="1371124"/>
            <wp:effectExtent l="0" t="0" r="0" b="635"/>
            <wp:docPr id="225" name="Pictur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9937" cy="1371124"/>
                    </a:xfrm>
                    <a:prstGeom prst="rect">
                      <a:avLst/>
                    </a:prstGeom>
                  </pic:spPr>
                </pic:pic>
              </a:graphicData>
            </a:graphic>
          </wp:inline>
        </w:drawing>
      </w:r>
    </w:p>
    <w:p w14:paraId="191CDBC7" w14:textId="77777777" w:rsidR="00053AE0" w:rsidRDefault="00053AE0" w:rsidP="00053AE0">
      <w:pPr>
        <w:pStyle w:val="ExerciseStep"/>
        <w:numPr>
          <w:ilvl w:val="0"/>
          <w:numId w:val="2"/>
        </w:numPr>
        <w:ind w:left="450"/>
      </w:pPr>
      <w:r>
        <w:t xml:space="preserve">Right-click on the </w:t>
      </w:r>
      <w:proofErr w:type="spellStart"/>
      <w:r w:rsidRPr="002D42C3">
        <w:rPr>
          <w:b/>
        </w:rPr>
        <w:t>jdev</w:t>
      </w:r>
      <w:proofErr w:type="spellEnd"/>
      <w:r>
        <w:t xml:space="preserve"> node and select </w:t>
      </w:r>
      <w:r w:rsidRPr="002D42C3">
        <w:rPr>
          <w:b/>
        </w:rPr>
        <w:t>Import Repository</w:t>
      </w:r>
      <w:r>
        <w:t>.</w:t>
      </w:r>
    </w:p>
    <w:p w14:paraId="03281F7D" w14:textId="77777777" w:rsidR="00053AE0" w:rsidRDefault="00053AE0" w:rsidP="008D7BAF">
      <w:pPr>
        <w:pStyle w:val="ExerciseStepFigure"/>
        <w:ind w:left="450"/>
      </w:pPr>
      <w:r>
        <w:rPr>
          <w:noProof/>
        </w:rPr>
        <w:drawing>
          <wp:inline distT="0" distB="0" distL="0" distR="0" wp14:anchorId="5803B8B5" wp14:editId="21D1D2A5">
            <wp:extent cx="2149793" cy="1321117"/>
            <wp:effectExtent l="0" t="0" r="3175" b="0"/>
            <wp:docPr id="226"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793" cy="1321117"/>
                    </a:xfrm>
                    <a:prstGeom prst="rect">
                      <a:avLst/>
                    </a:prstGeom>
                  </pic:spPr>
                </pic:pic>
              </a:graphicData>
            </a:graphic>
          </wp:inline>
        </w:drawing>
      </w:r>
    </w:p>
    <w:p w14:paraId="58F272EA" w14:textId="1DD33D8E" w:rsidR="00053AE0" w:rsidRDefault="00233643" w:rsidP="00233643">
      <w:r>
        <w:t>In the dialog that</w:t>
      </w:r>
      <w:r w:rsidR="00053AE0">
        <w:t xml:space="preserve"> opens click </w:t>
      </w:r>
      <w:r w:rsidR="00053AE0" w:rsidRPr="002D42C3">
        <w:rPr>
          <w:b/>
        </w:rPr>
        <w:t>Next</w:t>
      </w:r>
      <w:r w:rsidR="00053AE0">
        <w:t>.</w:t>
      </w:r>
    </w:p>
    <w:p w14:paraId="682F6F72" w14:textId="77777777" w:rsidR="00053AE0" w:rsidRDefault="00053AE0" w:rsidP="008D7BAF">
      <w:pPr>
        <w:pStyle w:val="ExerciseStepFigure"/>
        <w:ind w:left="450"/>
      </w:pPr>
      <w:r>
        <w:rPr>
          <w:noProof/>
        </w:rPr>
        <w:lastRenderedPageBreak/>
        <w:drawing>
          <wp:inline distT="0" distB="0" distL="0" distR="0" wp14:anchorId="098AC415" wp14:editId="2B911FB0">
            <wp:extent cx="2898648" cy="2606040"/>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2898648" cy="2606040"/>
                    </a:xfrm>
                    <a:prstGeom prst="rect">
                      <a:avLst/>
                    </a:prstGeom>
                  </pic:spPr>
                </pic:pic>
              </a:graphicData>
            </a:graphic>
          </wp:inline>
        </w:drawing>
      </w:r>
    </w:p>
    <w:p w14:paraId="2F0DF633" w14:textId="77777777" w:rsidR="00557D2B" w:rsidRDefault="00053AE0" w:rsidP="00053AE0">
      <w:pPr>
        <w:pStyle w:val="ExerciseStep"/>
        <w:numPr>
          <w:ilvl w:val="0"/>
          <w:numId w:val="2"/>
        </w:numPr>
        <w:ind w:left="450"/>
      </w:pPr>
      <w:r>
        <w:t xml:space="preserve">In the </w:t>
      </w:r>
      <w:r w:rsidRPr="00910599">
        <w:t>Import Projects from Team Foundation Server</w:t>
      </w:r>
      <w:r>
        <w:t xml:space="preserve"> dialog, </w:t>
      </w:r>
    </w:p>
    <w:p w14:paraId="04A39078" w14:textId="77777777" w:rsidR="00557D2B" w:rsidRDefault="00557D2B" w:rsidP="00557D2B">
      <w:pPr>
        <w:pStyle w:val="ExerciseStep"/>
        <w:numPr>
          <w:ilvl w:val="1"/>
          <w:numId w:val="2"/>
        </w:numPr>
        <w:ind w:left="1350"/>
      </w:pPr>
      <w:r>
        <w:t>C</w:t>
      </w:r>
      <w:r w:rsidR="00053AE0">
        <w:t xml:space="preserve">hange the </w:t>
      </w:r>
      <w:r w:rsidR="00053AE0" w:rsidRPr="003A4AFB">
        <w:rPr>
          <w:b/>
        </w:rPr>
        <w:t>Destination</w:t>
      </w:r>
      <w:r w:rsidR="00053AE0">
        <w:t xml:space="preserve"> to use the </w:t>
      </w:r>
      <w:r w:rsidR="00053AE0" w:rsidRPr="003A4AFB">
        <w:rPr>
          <w:b/>
        </w:rPr>
        <w:t>Location</w:t>
      </w:r>
      <w:r w:rsidR="00053AE0">
        <w:t xml:space="preserve"> option</w:t>
      </w:r>
      <w:r w:rsidR="00A8562A">
        <w:t xml:space="preserve"> and select</w:t>
      </w:r>
      <w:r w:rsidR="00AA04E3">
        <w:t xml:space="preserve"> user’s home folder</w:t>
      </w:r>
      <w:r>
        <w:t xml:space="preserve">. </w:t>
      </w:r>
    </w:p>
    <w:p w14:paraId="7ED34C97" w14:textId="5FF2E762" w:rsidR="00053AE0" w:rsidRDefault="00053AE0" w:rsidP="00557D2B">
      <w:pPr>
        <w:pStyle w:val="ExerciseStep"/>
        <w:numPr>
          <w:ilvl w:val="1"/>
          <w:numId w:val="2"/>
        </w:numPr>
        <w:ind w:left="1350"/>
      </w:pPr>
      <w:r>
        <w:t xml:space="preserve">In the </w:t>
      </w:r>
      <w:r w:rsidRPr="00735373">
        <w:rPr>
          <w:b/>
        </w:rPr>
        <w:t>Authentication</w:t>
      </w:r>
      <w:r>
        <w:t xml:space="preserve"> group, provide your alternate credentials you created in Exercise 1, step 22. Feel free to place a check next to </w:t>
      </w:r>
      <w:r w:rsidRPr="00735373">
        <w:rPr>
          <w:b/>
        </w:rPr>
        <w:t>Save password</w:t>
      </w:r>
      <w:r>
        <w:t>.</w:t>
      </w:r>
      <w:r w:rsidR="00AA04E3">
        <w:t xml:space="preserve"> </w:t>
      </w:r>
      <w:r>
        <w:t xml:space="preserve">Click </w:t>
      </w:r>
      <w:r w:rsidRPr="00735373">
        <w:rPr>
          <w:b/>
        </w:rPr>
        <w:t>Next</w:t>
      </w:r>
      <w:r>
        <w:t xml:space="preserve"> when ready.</w:t>
      </w:r>
    </w:p>
    <w:p w14:paraId="0B2E3771" w14:textId="412237F0" w:rsidR="00053AE0" w:rsidRDefault="00557D2B" w:rsidP="00053AE0">
      <w:pPr>
        <w:pStyle w:val="ExerciseStep"/>
        <w:numPr>
          <w:ilvl w:val="0"/>
          <w:numId w:val="0"/>
        </w:numPr>
        <w:ind w:left="450"/>
      </w:pPr>
      <w:r>
        <w:rPr>
          <w:noProof/>
        </w:rPr>
        <w:drawing>
          <wp:inline distT="0" distB="0" distL="0" distR="0" wp14:anchorId="58C8DC6F" wp14:editId="36D89472">
            <wp:extent cx="3235883" cy="4129548"/>
            <wp:effectExtent l="19050" t="19050" r="2222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7591" cy="4144489"/>
                    </a:xfrm>
                    <a:prstGeom prst="rect">
                      <a:avLst/>
                    </a:prstGeom>
                    <a:ln>
                      <a:solidFill>
                        <a:schemeClr val="tx1"/>
                      </a:solidFill>
                    </a:ln>
                  </pic:spPr>
                </pic:pic>
              </a:graphicData>
            </a:graphic>
          </wp:inline>
        </w:drawing>
      </w:r>
    </w:p>
    <w:p w14:paraId="0711A3D3" w14:textId="77777777" w:rsidR="00053AE0" w:rsidRDefault="00053AE0" w:rsidP="00053AE0">
      <w:pPr>
        <w:pStyle w:val="ExerciseStep"/>
        <w:numPr>
          <w:ilvl w:val="0"/>
          <w:numId w:val="2"/>
        </w:numPr>
        <w:ind w:left="450"/>
      </w:pPr>
      <w:r>
        <w:t xml:space="preserve">On the </w:t>
      </w:r>
      <w:r w:rsidRPr="00735373">
        <w:rPr>
          <w:b/>
        </w:rPr>
        <w:t>Clone Summary</w:t>
      </w:r>
      <w:r>
        <w:t xml:space="preserve"> page, click </w:t>
      </w:r>
      <w:r w:rsidRPr="00735373">
        <w:rPr>
          <w:b/>
        </w:rPr>
        <w:t>Next</w:t>
      </w:r>
      <w:r>
        <w:t>.</w:t>
      </w:r>
    </w:p>
    <w:p w14:paraId="4AC68ADA" w14:textId="77777777" w:rsidR="00053AE0" w:rsidRDefault="00053AE0" w:rsidP="00557D2B">
      <w:pPr>
        <w:pStyle w:val="ExerciseStepFigure"/>
        <w:ind w:left="450"/>
      </w:pPr>
      <w:r>
        <w:rPr>
          <w:noProof/>
        </w:rPr>
        <w:lastRenderedPageBreak/>
        <w:drawing>
          <wp:inline distT="0" distB="0" distL="0" distR="0" wp14:anchorId="456E477D" wp14:editId="32B96220">
            <wp:extent cx="3593592" cy="118872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3593592" cy="1188720"/>
                    </a:xfrm>
                    <a:prstGeom prst="rect">
                      <a:avLst/>
                    </a:prstGeom>
                  </pic:spPr>
                </pic:pic>
              </a:graphicData>
            </a:graphic>
          </wp:inline>
        </w:drawing>
      </w:r>
    </w:p>
    <w:p w14:paraId="3DC9A5B0" w14:textId="77777777" w:rsidR="00053AE0" w:rsidRDefault="00053AE0" w:rsidP="00053AE0">
      <w:pPr>
        <w:pStyle w:val="ExerciseStep"/>
        <w:numPr>
          <w:ilvl w:val="0"/>
          <w:numId w:val="2"/>
        </w:numPr>
        <w:ind w:left="450"/>
      </w:pPr>
      <w:r>
        <w:t xml:space="preserve">Enter your alternate credentials when prompted and click </w:t>
      </w:r>
      <w:r w:rsidRPr="001D59F3">
        <w:rPr>
          <w:b/>
        </w:rPr>
        <w:t>OK</w:t>
      </w:r>
      <w:r>
        <w:t>.</w:t>
      </w:r>
    </w:p>
    <w:p w14:paraId="7BE61844" w14:textId="2009B42B" w:rsidR="00053AE0" w:rsidRDefault="00053AE0" w:rsidP="00053AE0">
      <w:pPr>
        <w:pStyle w:val="ExerciseStep"/>
        <w:numPr>
          <w:ilvl w:val="0"/>
          <w:numId w:val="2"/>
        </w:numPr>
        <w:ind w:left="450"/>
      </w:pPr>
      <w:r>
        <w:t xml:space="preserve">On the </w:t>
      </w:r>
      <w:r w:rsidRPr="00671885">
        <w:rPr>
          <w:b/>
        </w:rPr>
        <w:t>Select Project Import Wizard</w:t>
      </w:r>
      <w:r w:rsidRPr="00671885">
        <w:t xml:space="preserve"> page</w:t>
      </w:r>
      <w:r>
        <w:t xml:space="preserve">, click </w:t>
      </w:r>
      <w:r w:rsidRPr="00671885">
        <w:rPr>
          <w:b/>
        </w:rPr>
        <w:t>Next</w:t>
      </w:r>
      <w:r>
        <w:t>.</w:t>
      </w:r>
    </w:p>
    <w:p w14:paraId="2F51989C" w14:textId="17683A9B" w:rsidR="00557D2B" w:rsidRDefault="00557D2B" w:rsidP="00557D2B">
      <w:pPr>
        <w:pStyle w:val="ExerciseStep"/>
        <w:numPr>
          <w:ilvl w:val="0"/>
          <w:numId w:val="0"/>
        </w:numPr>
        <w:ind w:left="450"/>
      </w:pPr>
      <w:r>
        <w:rPr>
          <w:noProof/>
        </w:rPr>
        <w:drawing>
          <wp:inline distT="0" distB="0" distL="0" distR="0" wp14:anchorId="149CF778" wp14:editId="3A8BE86F">
            <wp:extent cx="2448233" cy="268029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4962" cy="2687659"/>
                    </a:xfrm>
                    <a:prstGeom prst="rect">
                      <a:avLst/>
                    </a:prstGeom>
                  </pic:spPr>
                </pic:pic>
              </a:graphicData>
            </a:graphic>
          </wp:inline>
        </w:drawing>
      </w:r>
    </w:p>
    <w:p w14:paraId="453DE5E9" w14:textId="6348DC64" w:rsidR="00053AE0" w:rsidRDefault="00053AE0" w:rsidP="00053AE0">
      <w:pPr>
        <w:pStyle w:val="ExerciseStep"/>
        <w:numPr>
          <w:ilvl w:val="0"/>
          <w:numId w:val="2"/>
        </w:numPr>
        <w:ind w:left="450"/>
      </w:pPr>
      <w:r>
        <w:t xml:space="preserve">You don’t have any existing Eclipse projects so just click </w:t>
      </w:r>
      <w:r w:rsidRPr="00671885">
        <w:rPr>
          <w:b/>
        </w:rPr>
        <w:t>Finish</w:t>
      </w:r>
      <w:r>
        <w:t>.</w:t>
      </w:r>
    </w:p>
    <w:p w14:paraId="7D3BCDDA" w14:textId="1559D0CA" w:rsidR="00557D2B" w:rsidRDefault="00557D2B" w:rsidP="00557D2B">
      <w:pPr>
        <w:pStyle w:val="ExerciseStep"/>
        <w:numPr>
          <w:ilvl w:val="0"/>
          <w:numId w:val="0"/>
        </w:numPr>
        <w:ind w:left="450"/>
      </w:pPr>
      <w:r>
        <w:rPr>
          <w:noProof/>
        </w:rPr>
        <w:drawing>
          <wp:inline distT="0" distB="0" distL="0" distR="0" wp14:anchorId="31AB9692" wp14:editId="234A4FB3">
            <wp:extent cx="2588576" cy="3178869"/>
            <wp:effectExtent l="19050" t="19050" r="2159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445" cy="3188532"/>
                    </a:xfrm>
                    <a:prstGeom prst="rect">
                      <a:avLst/>
                    </a:prstGeom>
                    <a:ln>
                      <a:solidFill>
                        <a:schemeClr val="accent2"/>
                      </a:solidFill>
                    </a:ln>
                  </pic:spPr>
                </pic:pic>
              </a:graphicData>
            </a:graphic>
          </wp:inline>
        </w:drawing>
      </w:r>
    </w:p>
    <w:p w14:paraId="6BEBF62D" w14:textId="77777777" w:rsidR="00683216" w:rsidRDefault="00683216" w:rsidP="00053AE0">
      <w:pPr>
        <w:pStyle w:val="ExerciseStep"/>
        <w:numPr>
          <w:ilvl w:val="0"/>
          <w:numId w:val="0"/>
        </w:numPr>
        <w:ind w:left="450"/>
      </w:pPr>
    </w:p>
    <w:p w14:paraId="4FE9EA10" w14:textId="30CE0D96" w:rsidR="00053AE0" w:rsidRDefault="00053AE0" w:rsidP="00053AE0">
      <w:pPr>
        <w:pStyle w:val="ExerciseStep"/>
        <w:numPr>
          <w:ilvl w:val="0"/>
          <w:numId w:val="0"/>
        </w:numPr>
        <w:ind w:left="450"/>
      </w:pPr>
      <w:r>
        <w:lastRenderedPageBreak/>
        <w:t>At this point you’re going to add the sample code already installed on the VM and copy it into your local repo where you’ll then commit and then push up to VS Team Services.</w:t>
      </w:r>
    </w:p>
    <w:p w14:paraId="00E9EAB6" w14:textId="7FDBE406" w:rsidR="00683216" w:rsidRPr="00683216" w:rsidRDefault="00683216" w:rsidP="00053AE0">
      <w:pPr>
        <w:pStyle w:val="ExerciseStep"/>
        <w:numPr>
          <w:ilvl w:val="0"/>
          <w:numId w:val="2"/>
        </w:numPr>
        <w:ind w:left="450"/>
      </w:pPr>
      <w:r>
        <w:t>Open File Manager and</w:t>
      </w:r>
      <w:r w:rsidR="00053AE0">
        <w:t xml:space="preserve"> navigate to the</w:t>
      </w:r>
      <w:r w:rsidR="00053AE0" w:rsidRPr="00E50B3B">
        <w:rPr>
          <w:b/>
        </w:rPr>
        <w:t xml:space="preserve"> </w:t>
      </w:r>
      <w:r w:rsidRPr="00683216">
        <w:rPr>
          <w:b/>
        </w:rPr>
        <w:t>/home/</w:t>
      </w:r>
      <w:proofErr w:type="spellStart"/>
      <w:r w:rsidRPr="00683216">
        <w:rPr>
          <w:b/>
        </w:rPr>
        <w:t>vmadmin</w:t>
      </w:r>
      <w:proofErr w:type="spellEnd"/>
      <w:r>
        <w:t xml:space="preserve"> folder. Copy all of the </w:t>
      </w:r>
      <w:proofErr w:type="spellStart"/>
      <w:r>
        <w:rPr>
          <w:b/>
        </w:rPr>
        <w:t>myshuttle</w:t>
      </w:r>
      <w:proofErr w:type="spellEnd"/>
      <w:r>
        <w:t xml:space="preserve"> folders – </w:t>
      </w:r>
      <w:proofErr w:type="spellStart"/>
      <w:r>
        <w:t>myshuttle</w:t>
      </w:r>
      <w:proofErr w:type="spellEnd"/>
      <w:r>
        <w:t xml:space="preserve">, </w:t>
      </w:r>
      <w:proofErr w:type="spellStart"/>
      <w:proofErr w:type="gramStart"/>
      <w:r>
        <w:t>myshuttle.extras</w:t>
      </w:r>
      <w:proofErr w:type="spellEnd"/>
      <w:proofErr w:type="gramEnd"/>
      <w:r>
        <w:t xml:space="preserve">, </w:t>
      </w:r>
      <w:proofErr w:type="spellStart"/>
      <w:r>
        <w:t>myshuttle.UITest</w:t>
      </w:r>
      <w:proofErr w:type="spellEnd"/>
      <w:r>
        <w:t xml:space="preserve">, </w:t>
      </w:r>
      <w:proofErr w:type="spellStart"/>
      <w:r>
        <w:t>myshuttle.ARM</w:t>
      </w:r>
      <w:proofErr w:type="spellEnd"/>
      <w:r>
        <w:t xml:space="preserve"> </w:t>
      </w:r>
    </w:p>
    <w:p w14:paraId="03E151C4" w14:textId="6A3B8378" w:rsidR="00683216" w:rsidRPr="00683216" w:rsidRDefault="00683216" w:rsidP="00683216">
      <w:pPr>
        <w:pStyle w:val="ExerciseStep"/>
        <w:numPr>
          <w:ilvl w:val="0"/>
          <w:numId w:val="0"/>
        </w:numPr>
        <w:ind w:left="450"/>
      </w:pPr>
      <w:r>
        <w:rPr>
          <w:noProof/>
        </w:rPr>
        <w:drawing>
          <wp:inline distT="0" distB="0" distL="0" distR="0" wp14:anchorId="082F8FBA" wp14:editId="14953C8D">
            <wp:extent cx="4306530" cy="3389092"/>
            <wp:effectExtent l="19050" t="19050" r="1841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822" cy="3397192"/>
                    </a:xfrm>
                    <a:prstGeom prst="rect">
                      <a:avLst/>
                    </a:prstGeom>
                    <a:ln>
                      <a:solidFill>
                        <a:schemeClr val="accent2"/>
                      </a:solidFill>
                    </a:ln>
                  </pic:spPr>
                </pic:pic>
              </a:graphicData>
            </a:graphic>
          </wp:inline>
        </w:drawing>
      </w:r>
    </w:p>
    <w:p w14:paraId="10139A9D" w14:textId="0840BF47" w:rsidR="00053AE0" w:rsidRDefault="00683216" w:rsidP="00683216">
      <w:pPr>
        <w:pStyle w:val="ExerciseStep"/>
        <w:numPr>
          <w:ilvl w:val="0"/>
          <w:numId w:val="2"/>
        </w:numPr>
        <w:ind w:left="450"/>
      </w:pPr>
      <w:r>
        <w:t xml:space="preserve">Copy or move them to your home folder </w:t>
      </w:r>
      <w:r w:rsidRPr="00683216">
        <w:rPr>
          <w:b/>
        </w:rPr>
        <w:t>(/home/&lt;user name</w:t>
      </w:r>
      <w:r>
        <w:rPr>
          <w:b/>
        </w:rPr>
        <w:t>&gt;</w:t>
      </w:r>
      <w:r>
        <w:t>)</w:t>
      </w:r>
    </w:p>
    <w:p w14:paraId="36F6CA01" w14:textId="7E7C7694" w:rsidR="00683216" w:rsidRDefault="00683216" w:rsidP="00683216">
      <w:pPr>
        <w:pStyle w:val="ExerciseStep"/>
        <w:numPr>
          <w:ilvl w:val="0"/>
          <w:numId w:val="0"/>
        </w:numPr>
        <w:ind w:left="450"/>
      </w:pPr>
      <w:r>
        <w:rPr>
          <w:noProof/>
        </w:rPr>
        <w:drawing>
          <wp:inline distT="0" distB="0" distL="0" distR="0" wp14:anchorId="07DE05D4" wp14:editId="4644EBB4">
            <wp:extent cx="4247536" cy="3358548"/>
            <wp:effectExtent l="19050" t="19050" r="1968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1747" cy="3361878"/>
                    </a:xfrm>
                    <a:prstGeom prst="rect">
                      <a:avLst/>
                    </a:prstGeom>
                    <a:ln>
                      <a:solidFill>
                        <a:schemeClr val="accent2"/>
                      </a:solidFill>
                    </a:ln>
                  </pic:spPr>
                </pic:pic>
              </a:graphicData>
            </a:graphic>
          </wp:inline>
        </w:drawing>
      </w:r>
    </w:p>
    <w:p w14:paraId="652BA2AC" w14:textId="7B9FF325" w:rsidR="008D7BAF" w:rsidRDefault="008D7BAF" w:rsidP="00053AE0">
      <w:pPr>
        <w:pStyle w:val="ExerciseStep"/>
        <w:numPr>
          <w:ilvl w:val="0"/>
          <w:numId w:val="2"/>
        </w:numPr>
        <w:ind w:left="450"/>
      </w:pPr>
      <w:r>
        <w:t xml:space="preserve">Open </w:t>
      </w:r>
      <w:proofErr w:type="spellStart"/>
      <w:r>
        <w:t>myshuttle</w:t>
      </w:r>
      <w:proofErr w:type="spellEnd"/>
      <w:r>
        <w:t xml:space="preserve"> folder. Select all the files in the folder. Right click and select </w:t>
      </w:r>
      <w:r>
        <w:rPr>
          <w:b/>
        </w:rPr>
        <w:t>Copy</w:t>
      </w:r>
    </w:p>
    <w:p w14:paraId="423FBFFD" w14:textId="3EF40097" w:rsidR="008D7BAF" w:rsidRDefault="008D7BAF" w:rsidP="008D7BAF">
      <w:pPr>
        <w:pStyle w:val="ExerciseStep"/>
        <w:numPr>
          <w:ilvl w:val="0"/>
          <w:numId w:val="0"/>
        </w:numPr>
        <w:ind w:left="450"/>
      </w:pPr>
      <w:r>
        <w:rPr>
          <w:noProof/>
        </w:rPr>
        <w:lastRenderedPageBreak/>
        <w:drawing>
          <wp:inline distT="0" distB="0" distL="0" distR="0" wp14:anchorId="31C76E2F" wp14:editId="0EB128A2">
            <wp:extent cx="3843398" cy="2393090"/>
            <wp:effectExtent l="19050" t="19050" r="2413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1364" cy="2398050"/>
                    </a:xfrm>
                    <a:prstGeom prst="rect">
                      <a:avLst/>
                    </a:prstGeom>
                    <a:ln>
                      <a:solidFill>
                        <a:schemeClr val="accent2"/>
                      </a:solidFill>
                    </a:ln>
                  </pic:spPr>
                </pic:pic>
              </a:graphicData>
            </a:graphic>
          </wp:inline>
        </w:drawing>
      </w:r>
    </w:p>
    <w:p w14:paraId="0770885A" w14:textId="0A82C38A" w:rsidR="008D7BAF" w:rsidRDefault="008D7BAF" w:rsidP="00053AE0">
      <w:pPr>
        <w:pStyle w:val="ExerciseStep"/>
        <w:numPr>
          <w:ilvl w:val="0"/>
          <w:numId w:val="2"/>
        </w:numPr>
        <w:ind w:left="450"/>
      </w:pPr>
      <w:r>
        <w:t xml:space="preserve">Go to the </w:t>
      </w:r>
      <w:proofErr w:type="spellStart"/>
      <w:r>
        <w:rPr>
          <w:b/>
        </w:rPr>
        <w:t>jdev</w:t>
      </w:r>
      <w:proofErr w:type="spellEnd"/>
      <w:r>
        <w:t xml:space="preserve"> folder and paste the copied files</w:t>
      </w:r>
    </w:p>
    <w:p w14:paraId="559440ED" w14:textId="3761B51D" w:rsidR="008D7BAF" w:rsidRDefault="008D7BAF" w:rsidP="008D7BAF">
      <w:pPr>
        <w:pStyle w:val="ExerciseStep"/>
        <w:numPr>
          <w:ilvl w:val="0"/>
          <w:numId w:val="0"/>
        </w:numPr>
        <w:ind w:left="450"/>
      </w:pPr>
      <w:r>
        <w:rPr>
          <w:noProof/>
        </w:rPr>
        <w:drawing>
          <wp:inline distT="0" distB="0" distL="0" distR="0" wp14:anchorId="3A6DEAFC" wp14:editId="3FB8C6F5">
            <wp:extent cx="4198232" cy="2696108"/>
            <wp:effectExtent l="19050" t="19050" r="120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9346" cy="2703245"/>
                    </a:xfrm>
                    <a:prstGeom prst="rect">
                      <a:avLst/>
                    </a:prstGeom>
                    <a:ln>
                      <a:solidFill>
                        <a:schemeClr val="accent2"/>
                      </a:solidFill>
                    </a:ln>
                  </pic:spPr>
                </pic:pic>
              </a:graphicData>
            </a:graphic>
          </wp:inline>
        </w:drawing>
      </w:r>
    </w:p>
    <w:p w14:paraId="5B1F2085" w14:textId="7F089607" w:rsidR="00053AE0" w:rsidRDefault="00053AE0" w:rsidP="00053AE0">
      <w:pPr>
        <w:pStyle w:val="ExerciseStep"/>
        <w:numPr>
          <w:ilvl w:val="0"/>
          <w:numId w:val="2"/>
        </w:numPr>
        <w:ind w:left="450"/>
      </w:pPr>
      <w:r>
        <w:t>Return back to Eclipse.</w:t>
      </w:r>
    </w:p>
    <w:p w14:paraId="542F83F4" w14:textId="77777777" w:rsidR="00053AE0" w:rsidRDefault="00053AE0" w:rsidP="00053AE0">
      <w:pPr>
        <w:pStyle w:val="ExerciseStep"/>
        <w:numPr>
          <w:ilvl w:val="0"/>
          <w:numId w:val="2"/>
        </w:numPr>
        <w:ind w:left="450"/>
      </w:pPr>
      <w:r>
        <w:t xml:space="preserve">Activate the </w:t>
      </w:r>
      <w:r w:rsidRPr="002031EF">
        <w:rPr>
          <w:b/>
        </w:rPr>
        <w:t>Java EE</w:t>
      </w:r>
      <w:r>
        <w:t xml:space="preserve"> Perspective by click its button in the upper right corner, to the left the </w:t>
      </w:r>
      <w:r w:rsidRPr="002031EF">
        <w:rPr>
          <w:b/>
        </w:rPr>
        <w:t>Team Foundation Server Explorer</w:t>
      </w:r>
      <w:r>
        <w:t xml:space="preserve"> button.</w:t>
      </w:r>
    </w:p>
    <w:p w14:paraId="3DE60839" w14:textId="2BD0F927" w:rsidR="00053AE0" w:rsidRDefault="00A8562A" w:rsidP="008D7BAF">
      <w:pPr>
        <w:pStyle w:val="ExerciseStepFigure"/>
        <w:ind w:left="450"/>
      </w:pPr>
      <w:r>
        <w:rPr>
          <w:noProof/>
        </w:rPr>
        <w:drawing>
          <wp:inline distT="0" distB="0" distL="0" distR="0" wp14:anchorId="2C53F3E8" wp14:editId="61DBEB98">
            <wp:extent cx="4984955" cy="1815567"/>
            <wp:effectExtent l="19050" t="19050" r="2540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2976" cy="1818488"/>
                    </a:xfrm>
                    <a:prstGeom prst="rect">
                      <a:avLst/>
                    </a:prstGeom>
                    <a:ln>
                      <a:solidFill>
                        <a:schemeClr val="accent2"/>
                      </a:solidFill>
                    </a:ln>
                  </pic:spPr>
                </pic:pic>
              </a:graphicData>
            </a:graphic>
          </wp:inline>
        </w:drawing>
      </w:r>
    </w:p>
    <w:p w14:paraId="3CD651B7" w14:textId="77777777" w:rsidR="00053AE0" w:rsidRDefault="00053AE0" w:rsidP="00053AE0">
      <w:pPr>
        <w:pStyle w:val="ExerciseStep"/>
        <w:numPr>
          <w:ilvl w:val="0"/>
          <w:numId w:val="2"/>
        </w:numPr>
        <w:ind w:left="450"/>
      </w:pPr>
      <w:r>
        <w:lastRenderedPageBreak/>
        <w:t xml:space="preserve">Right-click in the </w:t>
      </w:r>
      <w:r w:rsidRPr="003051C4">
        <w:rPr>
          <w:b/>
        </w:rPr>
        <w:t>Project Explorer</w:t>
      </w:r>
      <w:r>
        <w:t xml:space="preserve"> and select </w:t>
      </w:r>
      <w:r w:rsidRPr="003051C4">
        <w:rPr>
          <w:b/>
        </w:rPr>
        <w:t>Import | Import</w:t>
      </w:r>
      <w:r>
        <w:t>.</w:t>
      </w:r>
    </w:p>
    <w:p w14:paraId="0509BF9D" w14:textId="0EFCB495" w:rsidR="00053AE0" w:rsidRDefault="00557D2B" w:rsidP="00557D2B">
      <w:pPr>
        <w:pStyle w:val="ExerciseStepFigure"/>
        <w:ind w:left="450"/>
      </w:pPr>
      <w:r>
        <w:rPr>
          <w:noProof/>
        </w:rPr>
        <w:drawing>
          <wp:inline distT="0" distB="0" distL="0" distR="0" wp14:anchorId="0FA86C35" wp14:editId="37428371">
            <wp:extent cx="3048000" cy="2786246"/>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9218" cy="2796501"/>
                    </a:xfrm>
                    <a:prstGeom prst="rect">
                      <a:avLst/>
                    </a:prstGeom>
                    <a:ln>
                      <a:solidFill>
                        <a:schemeClr val="tx1"/>
                      </a:solidFill>
                    </a:ln>
                  </pic:spPr>
                </pic:pic>
              </a:graphicData>
            </a:graphic>
          </wp:inline>
        </w:drawing>
      </w:r>
    </w:p>
    <w:p w14:paraId="62088D40" w14:textId="77777777" w:rsidR="00053AE0" w:rsidRDefault="00053AE0" w:rsidP="00053AE0">
      <w:pPr>
        <w:pStyle w:val="ExerciseStep"/>
        <w:numPr>
          <w:ilvl w:val="0"/>
          <w:numId w:val="2"/>
        </w:numPr>
        <w:ind w:left="450"/>
      </w:pPr>
      <w:r>
        <w:t xml:space="preserve">In the </w:t>
      </w:r>
      <w:r w:rsidRPr="00C04976">
        <w:rPr>
          <w:b/>
        </w:rPr>
        <w:t>Import</w:t>
      </w:r>
      <w:r>
        <w:t xml:space="preserve"> dialog, select </w:t>
      </w:r>
      <w:r>
        <w:rPr>
          <w:b/>
        </w:rPr>
        <w:t>Projects from Git</w:t>
      </w:r>
      <w:r>
        <w:t xml:space="preserve"> from under the </w:t>
      </w:r>
      <w:r>
        <w:rPr>
          <w:b/>
        </w:rPr>
        <w:t xml:space="preserve">Git </w:t>
      </w:r>
      <w:r>
        <w:t xml:space="preserve">node and select </w:t>
      </w:r>
      <w:r>
        <w:rPr>
          <w:b/>
        </w:rPr>
        <w:t>Next.</w:t>
      </w:r>
    </w:p>
    <w:p w14:paraId="7D1FB852" w14:textId="77777777" w:rsidR="00053AE0" w:rsidRDefault="00053AE0" w:rsidP="00557D2B">
      <w:pPr>
        <w:pStyle w:val="ExerciseStepFigure"/>
        <w:ind w:left="450"/>
      </w:pPr>
      <w:r>
        <w:rPr>
          <w:noProof/>
        </w:rPr>
        <w:drawing>
          <wp:inline distT="0" distB="0" distL="0" distR="0" wp14:anchorId="35365A55" wp14:editId="01342FC5">
            <wp:extent cx="3346704" cy="1380744"/>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3346704" cy="1380744"/>
                    </a:xfrm>
                    <a:prstGeom prst="rect">
                      <a:avLst/>
                    </a:prstGeom>
                  </pic:spPr>
                </pic:pic>
              </a:graphicData>
            </a:graphic>
          </wp:inline>
        </w:drawing>
      </w:r>
    </w:p>
    <w:p w14:paraId="44EF2D75" w14:textId="77777777" w:rsidR="00053AE0" w:rsidRDefault="00053AE0" w:rsidP="00053AE0">
      <w:pPr>
        <w:pStyle w:val="ExerciseStep"/>
        <w:numPr>
          <w:ilvl w:val="0"/>
          <w:numId w:val="2"/>
        </w:numPr>
        <w:ind w:left="450"/>
      </w:pPr>
      <w:r>
        <w:t xml:space="preserve">Select </w:t>
      </w:r>
      <w:r w:rsidRPr="000E4AE9">
        <w:rPr>
          <w:b/>
        </w:rPr>
        <w:t>Existing local repository</w:t>
      </w:r>
      <w:r>
        <w:t xml:space="preserve"> and click </w:t>
      </w:r>
      <w:r>
        <w:rPr>
          <w:b/>
        </w:rPr>
        <w:t>Next.</w:t>
      </w:r>
    </w:p>
    <w:p w14:paraId="26AFAB29" w14:textId="2D6844CC" w:rsidR="00053AE0" w:rsidRDefault="00D958EE" w:rsidP="00D958EE">
      <w:pPr>
        <w:pStyle w:val="ExerciseStepFigure"/>
        <w:ind w:left="450"/>
      </w:pPr>
      <w:r>
        <w:rPr>
          <w:noProof/>
        </w:rPr>
        <w:drawing>
          <wp:inline distT="0" distB="0" distL="0" distR="0" wp14:anchorId="14242040" wp14:editId="56AC721F">
            <wp:extent cx="3341839" cy="2078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9402" cy="2082821"/>
                    </a:xfrm>
                    <a:prstGeom prst="rect">
                      <a:avLst/>
                    </a:prstGeom>
                  </pic:spPr>
                </pic:pic>
              </a:graphicData>
            </a:graphic>
          </wp:inline>
        </w:drawing>
      </w:r>
    </w:p>
    <w:p w14:paraId="3C460C93" w14:textId="37BC4A5B" w:rsidR="00053AE0" w:rsidRDefault="00053AE0" w:rsidP="00053AE0">
      <w:pPr>
        <w:pStyle w:val="ExerciseStep"/>
        <w:numPr>
          <w:ilvl w:val="0"/>
          <w:numId w:val="2"/>
        </w:numPr>
        <w:ind w:left="450"/>
      </w:pPr>
      <w:r>
        <w:t xml:space="preserve">Select </w:t>
      </w:r>
      <w:proofErr w:type="spellStart"/>
      <w:r w:rsidRPr="00C1011C">
        <w:rPr>
          <w:b/>
        </w:rPr>
        <w:t>jdev</w:t>
      </w:r>
      <w:proofErr w:type="spellEnd"/>
      <w:r>
        <w:t xml:space="preserve"> from the list and click </w:t>
      </w:r>
      <w:r w:rsidRPr="00C1011C">
        <w:rPr>
          <w:b/>
        </w:rPr>
        <w:t>Next</w:t>
      </w:r>
      <w:r>
        <w:t>.</w:t>
      </w:r>
    </w:p>
    <w:p w14:paraId="4D7D5E39" w14:textId="3C2D56F9" w:rsidR="00D958EE" w:rsidRDefault="00D958EE" w:rsidP="00D958EE">
      <w:pPr>
        <w:pStyle w:val="ExerciseStep"/>
        <w:numPr>
          <w:ilvl w:val="0"/>
          <w:numId w:val="0"/>
        </w:numPr>
        <w:ind w:left="450"/>
      </w:pPr>
      <w:r>
        <w:rPr>
          <w:noProof/>
        </w:rPr>
        <w:lastRenderedPageBreak/>
        <w:drawing>
          <wp:inline distT="0" distB="0" distL="0" distR="0" wp14:anchorId="326E5351" wp14:editId="60FE8799">
            <wp:extent cx="3790373" cy="2379406"/>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9141" cy="2391187"/>
                    </a:xfrm>
                    <a:prstGeom prst="rect">
                      <a:avLst/>
                    </a:prstGeom>
                  </pic:spPr>
                </pic:pic>
              </a:graphicData>
            </a:graphic>
          </wp:inline>
        </w:drawing>
      </w:r>
    </w:p>
    <w:p w14:paraId="665D4495" w14:textId="77777777" w:rsidR="00053AE0" w:rsidRDefault="00053AE0" w:rsidP="00053AE0">
      <w:pPr>
        <w:pStyle w:val="ExerciseStep"/>
        <w:numPr>
          <w:ilvl w:val="0"/>
          <w:numId w:val="2"/>
        </w:numPr>
        <w:ind w:left="450"/>
      </w:pPr>
      <w:r>
        <w:t>Select import as general project.</w:t>
      </w:r>
    </w:p>
    <w:p w14:paraId="231CF886" w14:textId="2FB8EFB1" w:rsidR="00053AE0" w:rsidRDefault="00D958EE" w:rsidP="00D958EE">
      <w:pPr>
        <w:pStyle w:val="ExerciseStepFigure"/>
        <w:ind w:left="450"/>
      </w:pPr>
      <w:r>
        <w:rPr>
          <w:noProof/>
        </w:rPr>
        <w:drawing>
          <wp:inline distT="0" distB="0" distL="0" distR="0" wp14:anchorId="64D0249A" wp14:editId="6DF7FF87">
            <wp:extent cx="3614013" cy="271370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3985" cy="2728700"/>
                    </a:xfrm>
                    <a:prstGeom prst="rect">
                      <a:avLst/>
                    </a:prstGeom>
                  </pic:spPr>
                </pic:pic>
              </a:graphicData>
            </a:graphic>
          </wp:inline>
        </w:drawing>
      </w:r>
    </w:p>
    <w:p w14:paraId="46AE9AAC" w14:textId="77777777" w:rsidR="00ED4598" w:rsidRDefault="00053AE0" w:rsidP="00ED4598">
      <w:pPr>
        <w:pStyle w:val="ExerciseStep"/>
        <w:numPr>
          <w:ilvl w:val="0"/>
          <w:numId w:val="2"/>
        </w:numPr>
        <w:ind w:left="450"/>
      </w:pPr>
      <w:r>
        <w:t xml:space="preserve">Click </w:t>
      </w:r>
      <w:r w:rsidRPr="007C407B">
        <w:rPr>
          <w:b/>
        </w:rPr>
        <w:t>Next</w:t>
      </w:r>
      <w:r>
        <w:t xml:space="preserve"> and then click </w:t>
      </w:r>
      <w:r w:rsidRPr="00FD3868">
        <w:rPr>
          <w:b/>
        </w:rPr>
        <w:t>Finish</w:t>
      </w:r>
      <w:r>
        <w:t xml:space="preserve"> on the final page.</w:t>
      </w:r>
    </w:p>
    <w:p w14:paraId="25F87FAC" w14:textId="092C6390" w:rsidR="00ED4598" w:rsidRDefault="00ED4598" w:rsidP="00ED4598">
      <w:pPr>
        <w:pStyle w:val="ExerciseStep"/>
        <w:numPr>
          <w:ilvl w:val="0"/>
          <w:numId w:val="2"/>
        </w:numPr>
        <w:ind w:left="450"/>
      </w:pPr>
      <w:r>
        <w:t xml:space="preserve">You should be able to see the project now in the </w:t>
      </w:r>
      <w:r w:rsidRPr="00ED4598">
        <w:rPr>
          <w:b/>
        </w:rPr>
        <w:t xml:space="preserve">Project Explorer </w:t>
      </w:r>
      <w:r>
        <w:t>window.</w:t>
      </w:r>
    </w:p>
    <w:p w14:paraId="06F44E9A" w14:textId="6A564137" w:rsidR="00ED4598" w:rsidRPr="00ED4598" w:rsidRDefault="00ED4598" w:rsidP="00ED4598">
      <w:pPr>
        <w:pStyle w:val="ExerciseStep"/>
        <w:numPr>
          <w:ilvl w:val="0"/>
          <w:numId w:val="0"/>
        </w:numPr>
        <w:ind w:left="450"/>
      </w:pPr>
      <w:r>
        <w:rPr>
          <w:noProof/>
        </w:rPr>
        <w:drawing>
          <wp:inline distT="0" distB="0" distL="0" distR="0" wp14:anchorId="0A10C981" wp14:editId="5103573E">
            <wp:extent cx="2165210" cy="2015613"/>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9394" cy="2019508"/>
                    </a:xfrm>
                    <a:prstGeom prst="rect">
                      <a:avLst/>
                    </a:prstGeom>
                  </pic:spPr>
                </pic:pic>
              </a:graphicData>
            </a:graphic>
          </wp:inline>
        </w:drawing>
      </w:r>
    </w:p>
    <w:p w14:paraId="44BCBB72" w14:textId="65C47A1C" w:rsidR="00ED4598" w:rsidRPr="00ED4598" w:rsidRDefault="00ED4598" w:rsidP="009B2101">
      <w:pPr>
        <w:pStyle w:val="Heading2"/>
      </w:pPr>
      <w:r w:rsidRPr="00ED4598">
        <w:lastRenderedPageBreak/>
        <w:t>Configuring User Name and Email for Git</w:t>
      </w:r>
    </w:p>
    <w:p w14:paraId="1C015F25" w14:textId="66D99883" w:rsidR="00D958EE" w:rsidRDefault="00053AE0" w:rsidP="00D958EE">
      <w:pPr>
        <w:pStyle w:val="ExerciseStep"/>
        <w:numPr>
          <w:ilvl w:val="0"/>
          <w:numId w:val="0"/>
        </w:numPr>
        <w:ind w:left="450"/>
      </w:pPr>
      <w:r>
        <w:t>Now before you can commit artifacts to the local repo and the push to VS Team Services, you need to configure your user name and e-mail address for Git in Eclipse.</w:t>
      </w:r>
    </w:p>
    <w:p w14:paraId="4E7C87F5" w14:textId="2FD4E5F6" w:rsidR="00053AE0" w:rsidRDefault="00D958EE" w:rsidP="00053AE0">
      <w:pPr>
        <w:pStyle w:val="ListParagraph"/>
        <w:numPr>
          <w:ilvl w:val="0"/>
          <w:numId w:val="2"/>
        </w:numPr>
        <w:ind w:left="450"/>
      </w:pPr>
      <w:r>
        <w:t>Select</w:t>
      </w:r>
      <w:r w:rsidRPr="00D958EE">
        <w:rPr>
          <w:b/>
        </w:rPr>
        <w:t xml:space="preserve"> Window | Preference</w:t>
      </w:r>
      <w:r w:rsidRPr="002E3333">
        <w:rPr>
          <w:b/>
        </w:rPr>
        <w:t>s</w:t>
      </w:r>
      <w:r>
        <w:t xml:space="preserve">. </w:t>
      </w:r>
      <w:r w:rsidR="00053AE0">
        <w:t xml:space="preserve">Under the </w:t>
      </w:r>
      <w:r w:rsidR="00053AE0" w:rsidRPr="00797B11">
        <w:rPr>
          <w:b/>
        </w:rPr>
        <w:t>Team</w:t>
      </w:r>
      <w:r w:rsidR="00053AE0">
        <w:t xml:space="preserve"> node, select </w:t>
      </w:r>
      <w:r w:rsidR="00053AE0" w:rsidRPr="00797B11">
        <w:rPr>
          <w:b/>
        </w:rPr>
        <w:t>Configuration</w:t>
      </w:r>
      <w:r w:rsidR="00053AE0">
        <w:t xml:space="preserve"> under the </w:t>
      </w:r>
      <w:r w:rsidR="00053AE0" w:rsidRPr="00797B11">
        <w:rPr>
          <w:b/>
        </w:rPr>
        <w:t>Git</w:t>
      </w:r>
      <w:r w:rsidR="00053AE0">
        <w:t xml:space="preserve"> node.</w:t>
      </w:r>
    </w:p>
    <w:p w14:paraId="1E50528B" w14:textId="77777777" w:rsidR="00053AE0" w:rsidRDefault="00053AE0" w:rsidP="00053AE0">
      <w:pPr>
        <w:pStyle w:val="ExerciseStep"/>
        <w:numPr>
          <w:ilvl w:val="0"/>
          <w:numId w:val="2"/>
        </w:numPr>
        <w:ind w:left="450"/>
      </w:pPr>
      <w:r>
        <w:t xml:space="preserve">On the </w:t>
      </w:r>
      <w:r w:rsidRPr="00797B11">
        <w:rPr>
          <w:b/>
        </w:rPr>
        <w:t>Configuration</w:t>
      </w:r>
      <w:r>
        <w:t xml:space="preserve"> page, click </w:t>
      </w:r>
      <w:r w:rsidRPr="00797B11">
        <w:rPr>
          <w:b/>
        </w:rPr>
        <w:t>Add Entry</w:t>
      </w:r>
      <w:r>
        <w:t xml:space="preserve">.  In the resulting dialog, enter </w:t>
      </w:r>
      <w:r w:rsidRPr="00797B11">
        <w:rPr>
          <w:b/>
        </w:rPr>
        <w:t>user.name</w:t>
      </w:r>
      <w:r>
        <w:t xml:space="preserve"> in the </w:t>
      </w:r>
      <w:r w:rsidRPr="00797B11">
        <w:rPr>
          <w:b/>
        </w:rPr>
        <w:t>Key</w:t>
      </w:r>
      <w:r>
        <w:t xml:space="preserve"> field and in the </w:t>
      </w:r>
      <w:r w:rsidRPr="00797B11">
        <w:rPr>
          <w:b/>
        </w:rPr>
        <w:t>Value</w:t>
      </w:r>
      <w:r>
        <w:t xml:space="preserve"> field, enter your </w:t>
      </w:r>
      <w:r w:rsidRPr="00797B11">
        <w:rPr>
          <w:i/>
        </w:rPr>
        <w:t>display name</w:t>
      </w:r>
      <w:r>
        <w:t xml:space="preserve"> and click </w:t>
      </w:r>
      <w:r w:rsidRPr="00797B11">
        <w:rPr>
          <w:b/>
        </w:rPr>
        <w:t>OK</w:t>
      </w:r>
      <w:r>
        <w:t>.</w:t>
      </w:r>
    </w:p>
    <w:p w14:paraId="0A7B55DF" w14:textId="1310E30C" w:rsidR="00053AE0" w:rsidRDefault="00053AE0" w:rsidP="00053AE0">
      <w:pPr>
        <w:pStyle w:val="ExerciseStep"/>
        <w:numPr>
          <w:ilvl w:val="0"/>
          <w:numId w:val="2"/>
        </w:numPr>
        <w:ind w:left="450"/>
      </w:pPr>
      <w:r>
        <w:t xml:space="preserve">Click </w:t>
      </w:r>
      <w:r w:rsidRPr="00797B11">
        <w:rPr>
          <w:b/>
        </w:rPr>
        <w:t>Add Entry</w:t>
      </w:r>
      <w:r w:rsidRPr="00081A32">
        <w:t xml:space="preserve"> again</w:t>
      </w:r>
      <w:r>
        <w:t xml:space="preserve"> to make another entry. Enter </w:t>
      </w:r>
      <w:proofErr w:type="spellStart"/>
      <w:proofErr w:type="gramStart"/>
      <w:r w:rsidRPr="00797B11">
        <w:rPr>
          <w:b/>
        </w:rPr>
        <w:t>user.email</w:t>
      </w:r>
      <w:proofErr w:type="spellEnd"/>
      <w:proofErr w:type="gramEnd"/>
      <w:r w:rsidRPr="00797B11">
        <w:rPr>
          <w:b/>
        </w:rPr>
        <w:t xml:space="preserve"> </w:t>
      </w:r>
      <w:r>
        <w:t xml:space="preserve">in the </w:t>
      </w:r>
      <w:r w:rsidRPr="00797B11">
        <w:rPr>
          <w:b/>
        </w:rPr>
        <w:t>Key</w:t>
      </w:r>
      <w:r>
        <w:t xml:space="preserve"> field and in the </w:t>
      </w:r>
      <w:r w:rsidRPr="00797B11">
        <w:rPr>
          <w:b/>
        </w:rPr>
        <w:t>Value</w:t>
      </w:r>
      <w:r>
        <w:t xml:space="preserve"> field, enter your </w:t>
      </w:r>
      <w:r w:rsidRPr="00797B11">
        <w:rPr>
          <w:i/>
        </w:rPr>
        <w:t>e-mail address</w:t>
      </w:r>
      <w:r>
        <w:t xml:space="preserve"> and click </w:t>
      </w:r>
      <w:r w:rsidRPr="00797B11">
        <w:rPr>
          <w:b/>
        </w:rPr>
        <w:t>OK</w:t>
      </w:r>
      <w:r>
        <w:t>.</w:t>
      </w:r>
    </w:p>
    <w:p w14:paraId="09E30407" w14:textId="062666B3" w:rsidR="008D7BAF" w:rsidRDefault="008D7BAF" w:rsidP="008D7BAF">
      <w:pPr>
        <w:pStyle w:val="ExerciseStep"/>
        <w:numPr>
          <w:ilvl w:val="0"/>
          <w:numId w:val="0"/>
        </w:numPr>
        <w:ind w:left="450"/>
      </w:pPr>
      <w:r>
        <w:rPr>
          <w:noProof/>
        </w:rPr>
        <w:drawing>
          <wp:inline distT="0" distB="0" distL="0" distR="0" wp14:anchorId="0A3EA3A4" wp14:editId="1D1BBB0D">
            <wp:extent cx="4455818" cy="329806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2613" cy="3303097"/>
                    </a:xfrm>
                    <a:prstGeom prst="rect">
                      <a:avLst/>
                    </a:prstGeom>
                  </pic:spPr>
                </pic:pic>
              </a:graphicData>
            </a:graphic>
          </wp:inline>
        </w:drawing>
      </w:r>
    </w:p>
    <w:p w14:paraId="389A0868" w14:textId="77777777" w:rsidR="00053AE0" w:rsidRDefault="00053AE0" w:rsidP="00053AE0">
      <w:pPr>
        <w:pStyle w:val="ExerciseStep"/>
        <w:numPr>
          <w:ilvl w:val="0"/>
          <w:numId w:val="2"/>
        </w:numPr>
        <w:ind w:left="450"/>
      </w:pPr>
      <w:r>
        <w:t xml:space="preserve">Click </w:t>
      </w:r>
      <w:r w:rsidRPr="00511770">
        <w:rPr>
          <w:b/>
        </w:rPr>
        <w:t>OK</w:t>
      </w:r>
      <w:r>
        <w:t xml:space="preserve"> to save your preferences.</w:t>
      </w:r>
    </w:p>
    <w:p w14:paraId="084140B2" w14:textId="77777777" w:rsidR="00053AE0" w:rsidRDefault="00053AE0" w:rsidP="00D958EE">
      <w:pPr>
        <w:pStyle w:val="ExerciseNote"/>
        <w:ind w:left="450" w:right="180"/>
      </w:pPr>
      <w:r>
        <w:t>You’re now ready to take your local changes and commit them locally and then push them up to your remote repository in Visual Studio Team Services.</w:t>
      </w:r>
    </w:p>
    <w:p w14:paraId="7C94A3BF" w14:textId="1615CA04" w:rsidR="002D06C7" w:rsidRDefault="002D06C7" w:rsidP="009B2101">
      <w:pPr>
        <w:pStyle w:val="Heading2"/>
      </w:pPr>
      <w:r>
        <w:t>Committing changes to Git</w:t>
      </w:r>
    </w:p>
    <w:p w14:paraId="4A5BA802" w14:textId="6C57BA58" w:rsidR="00053AE0" w:rsidRDefault="00053AE0" w:rsidP="00053AE0">
      <w:pPr>
        <w:pStyle w:val="ExerciseStep"/>
        <w:numPr>
          <w:ilvl w:val="0"/>
          <w:numId w:val="2"/>
        </w:numPr>
        <w:ind w:left="450"/>
      </w:pPr>
      <w:r>
        <w:t xml:space="preserve">In the </w:t>
      </w:r>
      <w:r w:rsidRPr="00511770">
        <w:rPr>
          <w:b/>
        </w:rPr>
        <w:t>Project Explorer</w:t>
      </w:r>
      <w:r>
        <w:t xml:space="preserve">, right click on the root node and select </w:t>
      </w:r>
      <w:r w:rsidRPr="00511770">
        <w:rPr>
          <w:b/>
        </w:rPr>
        <w:t>Team | Commit</w:t>
      </w:r>
      <w:r>
        <w:t xml:space="preserve">. You can alternatively press </w:t>
      </w:r>
      <w:r>
        <w:rPr>
          <w:b/>
        </w:rPr>
        <w:t xml:space="preserve">CTRL+# </w:t>
      </w:r>
      <w:r>
        <w:t>key</w:t>
      </w:r>
    </w:p>
    <w:p w14:paraId="3949292C" w14:textId="50E6F2EA" w:rsidR="00053AE0" w:rsidRDefault="00ED4598" w:rsidP="00ED4598">
      <w:pPr>
        <w:pStyle w:val="ExerciseStepFigure"/>
        <w:ind w:left="450"/>
      </w:pPr>
      <w:r>
        <w:rPr>
          <w:noProof/>
        </w:rPr>
        <w:lastRenderedPageBreak/>
        <w:drawing>
          <wp:inline distT="0" distB="0" distL="0" distR="0" wp14:anchorId="4701E5EE" wp14:editId="78B94095">
            <wp:extent cx="4053599" cy="324764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9022" cy="3251988"/>
                    </a:xfrm>
                    <a:prstGeom prst="rect">
                      <a:avLst/>
                    </a:prstGeom>
                  </pic:spPr>
                </pic:pic>
              </a:graphicData>
            </a:graphic>
          </wp:inline>
        </w:drawing>
      </w:r>
    </w:p>
    <w:p w14:paraId="46BD4BA9" w14:textId="77777777" w:rsidR="00053AE0" w:rsidRDefault="00053AE0" w:rsidP="00053AE0">
      <w:pPr>
        <w:pStyle w:val="ExerciseStep"/>
        <w:numPr>
          <w:ilvl w:val="0"/>
          <w:numId w:val="2"/>
        </w:numPr>
        <w:ind w:left="450"/>
      </w:pPr>
      <w:r>
        <w:t xml:space="preserve">In the </w:t>
      </w:r>
      <w:r w:rsidRPr="006274AA">
        <w:rPr>
          <w:b/>
        </w:rPr>
        <w:t>Commit Changes</w:t>
      </w:r>
      <w:r>
        <w:t xml:space="preserve"> dialog, enter a commit message like </w:t>
      </w:r>
      <w:r w:rsidRPr="006274AA">
        <w:rPr>
          <w:b/>
        </w:rPr>
        <w:t>Add existing files</w:t>
      </w:r>
      <w:r>
        <w:t xml:space="preserve"> followed by #123 where 123 is the Work Item ID for one of your PBIs. If you don’t remember the Work Item ID, switch over to your open web browser and take a look at the Backlog or Task Board.</w:t>
      </w:r>
    </w:p>
    <w:p w14:paraId="670C6197" w14:textId="77777777" w:rsidR="00053AE0" w:rsidRDefault="00053AE0" w:rsidP="00053AE0">
      <w:pPr>
        <w:pStyle w:val="ExerciseStep"/>
        <w:numPr>
          <w:ilvl w:val="0"/>
          <w:numId w:val="2"/>
        </w:numPr>
        <w:ind w:left="450"/>
      </w:pPr>
      <w:r>
        <w:t xml:space="preserve">In the Files section click the </w:t>
      </w:r>
      <w:r>
        <w:rPr>
          <w:noProof/>
        </w:rPr>
        <w:drawing>
          <wp:inline distT="0" distB="0" distL="0" distR="0" wp14:anchorId="673A6E63" wp14:editId="47A9A85A">
            <wp:extent cx="180952" cy="228571"/>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952" cy="228571"/>
                    </a:xfrm>
                    <a:prstGeom prst="rect">
                      <a:avLst/>
                    </a:prstGeom>
                  </pic:spPr>
                </pic:pic>
              </a:graphicData>
            </a:graphic>
          </wp:inline>
        </w:drawing>
      </w:r>
      <w:r>
        <w:t xml:space="preserve"> button to select all the files.</w:t>
      </w:r>
    </w:p>
    <w:p w14:paraId="6108DDD5" w14:textId="77777777" w:rsidR="00053AE0" w:rsidRDefault="00053AE0" w:rsidP="00053AE0">
      <w:pPr>
        <w:pStyle w:val="ExerciseStep"/>
        <w:numPr>
          <w:ilvl w:val="0"/>
          <w:numId w:val="2"/>
        </w:numPr>
        <w:ind w:left="450"/>
      </w:pPr>
      <w:r>
        <w:t xml:space="preserve">Now click </w:t>
      </w:r>
      <w:r w:rsidRPr="00061B8C">
        <w:rPr>
          <w:b/>
        </w:rPr>
        <w:t>Commit and Push</w:t>
      </w:r>
      <w:r>
        <w:t>.</w:t>
      </w:r>
    </w:p>
    <w:p w14:paraId="2C331783" w14:textId="77777777" w:rsidR="00053AE0" w:rsidRDefault="00053AE0" w:rsidP="00ED4598">
      <w:pPr>
        <w:pStyle w:val="ExerciseStepFigure"/>
        <w:ind w:left="450"/>
      </w:pPr>
      <w:r>
        <w:rPr>
          <w:noProof/>
        </w:rPr>
        <w:drawing>
          <wp:inline distT="0" distB="0" distL="0" distR="0" wp14:anchorId="52AC5D1C" wp14:editId="397CE1E6">
            <wp:extent cx="2688336" cy="280720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2688336" cy="2807208"/>
                    </a:xfrm>
                    <a:prstGeom prst="rect">
                      <a:avLst/>
                    </a:prstGeom>
                  </pic:spPr>
                </pic:pic>
              </a:graphicData>
            </a:graphic>
          </wp:inline>
        </w:drawing>
      </w:r>
    </w:p>
    <w:p w14:paraId="3DBF7089" w14:textId="521EA0C2" w:rsidR="0012043D" w:rsidRDefault="00053AE0" w:rsidP="0012043D">
      <w:pPr>
        <w:pStyle w:val="ExerciseStep"/>
        <w:numPr>
          <w:ilvl w:val="0"/>
          <w:numId w:val="2"/>
        </w:numPr>
        <w:ind w:left="450"/>
      </w:pPr>
      <w:r>
        <w:t xml:space="preserve">Once the process is complete, click </w:t>
      </w:r>
      <w:r w:rsidRPr="00061B8C">
        <w:rPr>
          <w:b/>
        </w:rPr>
        <w:t>OK</w:t>
      </w:r>
      <w:r>
        <w:t xml:space="preserve"> to close the </w:t>
      </w:r>
      <w:r w:rsidRPr="00061B8C">
        <w:rPr>
          <w:b/>
        </w:rPr>
        <w:t>Push Results</w:t>
      </w:r>
      <w:r>
        <w:t xml:space="preserve"> dialog.</w:t>
      </w:r>
    </w:p>
    <w:p w14:paraId="19DB8289" w14:textId="77777777" w:rsidR="0012043D" w:rsidRDefault="0012043D" w:rsidP="0012043D">
      <w:pPr>
        <w:pStyle w:val="ExerciseStep"/>
        <w:numPr>
          <w:ilvl w:val="0"/>
          <w:numId w:val="0"/>
        </w:numPr>
        <w:ind w:left="90"/>
      </w:pPr>
      <w:r>
        <w:t>Let’s see what you can see using the Visual Studio Team Services website for the project. Switch back to your web browser.</w:t>
      </w:r>
    </w:p>
    <w:p w14:paraId="7C0A1049" w14:textId="77777777" w:rsidR="0012043D" w:rsidRDefault="0012043D" w:rsidP="0012043D">
      <w:pPr>
        <w:pStyle w:val="ExerciseStep"/>
        <w:numPr>
          <w:ilvl w:val="0"/>
          <w:numId w:val="0"/>
        </w:numPr>
        <w:ind w:left="450"/>
      </w:pPr>
    </w:p>
    <w:p w14:paraId="07671BD7" w14:textId="4D11C500" w:rsidR="00053AE0" w:rsidRDefault="00053AE0" w:rsidP="0012043D">
      <w:pPr>
        <w:pStyle w:val="ExerciseStep"/>
        <w:numPr>
          <w:ilvl w:val="0"/>
          <w:numId w:val="2"/>
        </w:numPr>
        <w:ind w:left="450"/>
      </w:pPr>
      <w:r>
        <w:t>Click the</w:t>
      </w:r>
      <w:r w:rsidRPr="0012043D">
        <w:rPr>
          <w:b/>
        </w:rPr>
        <w:t xml:space="preserve"> Code</w:t>
      </w:r>
      <w:r>
        <w:t xml:space="preserve"> link at the top. You can see the code you just pushed into the repository.</w:t>
      </w:r>
    </w:p>
    <w:p w14:paraId="19A3C42D" w14:textId="77777777" w:rsidR="00053AE0" w:rsidRDefault="00053AE0" w:rsidP="00053AE0">
      <w:pPr>
        <w:pStyle w:val="ExerciseStepFigure"/>
        <w:ind w:left="450"/>
        <w:jc w:val="center"/>
      </w:pPr>
      <w:r>
        <w:rPr>
          <w:noProof/>
        </w:rPr>
        <w:drawing>
          <wp:inline distT="0" distB="0" distL="0" distR="0" wp14:anchorId="06F30F85" wp14:editId="35A7286D">
            <wp:extent cx="2962656" cy="2569464"/>
            <wp:effectExtent l="0" t="0" r="9525" b="2540"/>
            <wp:docPr id="29" name="Picture 29" descr="C:\Users\sraj\AppData\Local\Temp\SNAGHTML11410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j\AppData\Local\Temp\SNAGHTML114100e.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2962656" cy="2569464"/>
                    </a:xfrm>
                    <a:prstGeom prst="rect">
                      <a:avLst/>
                    </a:prstGeom>
                    <a:noFill/>
                    <a:ln>
                      <a:noFill/>
                    </a:ln>
                  </pic:spPr>
                </pic:pic>
              </a:graphicData>
            </a:graphic>
          </wp:inline>
        </w:drawing>
      </w:r>
    </w:p>
    <w:p w14:paraId="3AA9A73F" w14:textId="77777777" w:rsidR="00053AE0" w:rsidRDefault="00053AE0" w:rsidP="00053AE0">
      <w:pPr>
        <w:pStyle w:val="ExerciseStep"/>
        <w:numPr>
          <w:ilvl w:val="0"/>
          <w:numId w:val="2"/>
        </w:numPr>
        <w:ind w:left="450"/>
      </w:pPr>
      <w:r>
        <w:t xml:space="preserve">Click the </w:t>
      </w:r>
      <w:r w:rsidRPr="002139EA">
        <w:rPr>
          <w:b/>
        </w:rPr>
        <w:t>History</w:t>
      </w:r>
      <w:r>
        <w:t xml:space="preserve"> tab to see the information on the push you just performed.</w:t>
      </w:r>
    </w:p>
    <w:p w14:paraId="1981FEDF" w14:textId="77777777" w:rsidR="00053AE0" w:rsidRDefault="00053AE0" w:rsidP="00053AE0">
      <w:pPr>
        <w:pStyle w:val="ExerciseStep"/>
        <w:numPr>
          <w:ilvl w:val="0"/>
          <w:numId w:val="2"/>
        </w:numPr>
        <w:ind w:left="450"/>
      </w:pPr>
      <w:r>
        <w:t xml:space="preserve">Click the </w:t>
      </w:r>
      <w:r>
        <w:rPr>
          <w:b/>
        </w:rPr>
        <w:t xml:space="preserve">Explorer </w:t>
      </w:r>
      <w:r>
        <w:t xml:space="preserve">link, and then expand the </w:t>
      </w:r>
      <w:proofErr w:type="spellStart"/>
      <w:r>
        <w:rPr>
          <w:b/>
        </w:rPr>
        <w:t>src</w:t>
      </w:r>
      <w:proofErr w:type="spellEnd"/>
      <w:r>
        <w:rPr>
          <w:b/>
        </w:rPr>
        <w:t xml:space="preserve"> </w:t>
      </w:r>
      <w:r>
        <w:t xml:space="preserve">folder under the </w:t>
      </w:r>
      <w:proofErr w:type="spellStart"/>
      <w:r>
        <w:rPr>
          <w:b/>
        </w:rPr>
        <w:t>jdev</w:t>
      </w:r>
      <w:proofErr w:type="spellEnd"/>
      <w:r>
        <w:rPr>
          <w:b/>
        </w:rPr>
        <w:t xml:space="preserve"> </w:t>
      </w:r>
      <w:r>
        <w:t xml:space="preserve">root until you find the </w:t>
      </w:r>
      <w:r w:rsidRPr="00CF1CF1">
        <w:rPr>
          <w:b/>
        </w:rPr>
        <w:t>DataAccess.java</w:t>
      </w:r>
      <w:r>
        <w:t xml:space="preserve"> file (</w:t>
      </w:r>
      <w:proofErr w:type="spellStart"/>
      <w:r>
        <w:t>jdev</w:t>
      </w:r>
      <w:proofErr w:type="spellEnd"/>
      <w:r>
        <w:t>/</w:t>
      </w:r>
      <w:proofErr w:type="spellStart"/>
      <w:r>
        <w:t>src</w:t>
      </w:r>
      <w:proofErr w:type="spellEnd"/>
      <w:r>
        <w:t>/main/java/com/</w:t>
      </w:r>
      <w:proofErr w:type="spellStart"/>
      <w:r>
        <w:t>microsoft</w:t>
      </w:r>
      <w:proofErr w:type="spellEnd"/>
      <w:r>
        <w:t>/example). Select that file.</w:t>
      </w:r>
    </w:p>
    <w:p w14:paraId="2B1B6277" w14:textId="6FD0774E" w:rsidR="00053AE0" w:rsidRDefault="00053AE0" w:rsidP="00053AE0">
      <w:pPr>
        <w:pStyle w:val="ExerciseStepFigure"/>
        <w:ind w:left="450"/>
        <w:jc w:val="center"/>
      </w:pPr>
      <w:bookmarkStart w:id="0" w:name="_GoBack"/>
      <w:r>
        <w:rPr>
          <w:noProof/>
        </w:rPr>
        <w:drawing>
          <wp:inline distT="0" distB="0" distL="0" distR="0" wp14:anchorId="68C69F88" wp14:editId="1962D7A4">
            <wp:extent cx="4457700" cy="2608422"/>
            <wp:effectExtent l="0" t="0" r="0" b="1905"/>
            <wp:docPr id="281" name="Pictur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4457700" cy="2608422"/>
                    </a:xfrm>
                    <a:prstGeom prst="rect">
                      <a:avLst/>
                    </a:prstGeom>
                  </pic:spPr>
                </pic:pic>
              </a:graphicData>
            </a:graphic>
          </wp:inline>
        </w:drawing>
      </w:r>
    </w:p>
    <w:bookmarkEnd w:id="0"/>
    <w:p w14:paraId="549D4493" w14:textId="6BF8E969" w:rsidR="00053AE0" w:rsidRDefault="00053AE0" w:rsidP="00053AE0">
      <w:pPr>
        <w:pStyle w:val="ExerciseStep"/>
        <w:numPr>
          <w:ilvl w:val="0"/>
          <w:numId w:val="2"/>
        </w:numPr>
        <w:ind w:left="450"/>
      </w:pPr>
      <w:r>
        <w:t>You can easily browse the file. As you can see Visual Studio Team Services understands that this is a particular type of file and applies syntax formatting.</w:t>
      </w:r>
    </w:p>
    <w:p w14:paraId="305C90F9" w14:textId="186D6654" w:rsidR="00053AE0" w:rsidRDefault="00053AE0" w:rsidP="00053AE0">
      <w:pPr>
        <w:pStyle w:val="ExerciseStep"/>
        <w:numPr>
          <w:ilvl w:val="0"/>
          <w:numId w:val="2"/>
        </w:numPr>
        <w:ind w:left="450"/>
      </w:pPr>
      <w:r>
        <w:t xml:space="preserve">Select the root </w:t>
      </w:r>
      <w:proofErr w:type="spellStart"/>
      <w:r w:rsidRPr="00833E02">
        <w:rPr>
          <w:b/>
        </w:rPr>
        <w:t>jdev</w:t>
      </w:r>
      <w:proofErr w:type="spellEnd"/>
      <w:r>
        <w:t xml:space="preserve"> node.</w:t>
      </w:r>
    </w:p>
    <w:p w14:paraId="6A326491" w14:textId="61832553" w:rsidR="00053AE0" w:rsidRDefault="00053AE0" w:rsidP="00053AE0">
      <w:pPr>
        <w:pStyle w:val="ExerciseStep"/>
        <w:numPr>
          <w:ilvl w:val="0"/>
          <w:numId w:val="2"/>
        </w:numPr>
        <w:ind w:left="450"/>
      </w:pPr>
      <w:r>
        <w:t>Leave your browser open and on the current page. Continue to the next exercise where you’ll configure a Team Build.</w:t>
      </w:r>
    </w:p>
    <w:p w14:paraId="2A48ECCA" w14:textId="39DC02A1" w:rsidR="00053AE0" w:rsidRDefault="00B25056" w:rsidP="00053AE0">
      <w:pPr>
        <w:ind w:left="450"/>
      </w:pPr>
      <w:r>
        <w:rPr>
          <w:noProof/>
        </w:rPr>
        <mc:AlternateContent>
          <mc:Choice Requires="wps">
            <w:drawing>
              <wp:anchor distT="0" distB="0" distL="114300" distR="114300" simplePos="0" relativeHeight="251659264" behindDoc="0" locked="0" layoutInCell="1" allowOverlap="1" wp14:anchorId="0CEB4745" wp14:editId="2A254788">
                <wp:simplePos x="0" y="0"/>
                <wp:positionH relativeFrom="column">
                  <wp:posOffset>232410</wp:posOffset>
                </wp:positionH>
                <wp:positionV relativeFrom="paragraph">
                  <wp:posOffset>163830</wp:posOffset>
                </wp:positionV>
                <wp:extent cx="4358640" cy="568960"/>
                <wp:effectExtent l="0" t="0" r="22860" b="215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3E5D6A7D" w14:textId="77777777" w:rsidR="00B25056" w:rsidRDefault="00B25056" w:rsidP="00B25056">
                            <w:pPr>
                              <w:pStyle w:val="ppBodyText"/>
                              <w:numPr>
                                <w:ilvl w:val="0"/>
                                <w:numId w:val="0"/>
                              </w:numPr>
                            </w:pPr>
                            <w:r>
                              <w:t xml:space="preserve">To give feedback please write to </w:t>
                            </w:r>
                            <w:hyperlink r:id="rId43" w:history="1">
                              <w:r w:rsidRPr="00381E63">
                                <w:rPr>
                                  <w:rStyle w:val="Hyperlink"/>
                                </w:rPr>
                                <w:t>devopsdemos@microsoft.com</w:t>
                              </w:r>
                            </w:hyperlink>
                          </w:p>
                          <w:p w14:paraId="20CB1E38" w14:textId="77777777" w:rsidR="00B25056" w:rsidRPr="00FA2056" w:rsidRDefault="00B25056" w:rsidP="00B25056">
                            <w:pPr>
                              <w:pStyle w:val="ppNumberList"/>
                              <w:numPr>
                                <w:ilvl w:val="0"/>
                                <w:numId w:val="0"/>
                              </w:numPr>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p w14:paraId="2B5317E5" w14:textId="77777777" w:rsidR="00B25056" w:rsidRDefault="00B25056" w:rsidP="00B2505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EB4745" id="_x0000_t202" coordsize="21600,21600" o:spt="202" path="m,l,21600r21600,l21600,xe">
                <v:stroke joinstyle="miter"/>
                <v:path gradientshapeok="t" o:connecttype="rect"/>
              </v:shapetype>
              <v:shape id="Text Box 2" o:spid="_x0000_s1026" type="#_x0000_t202" style="position:absolute;left:0;text-align:left;margin-left:18.3pt;margin-top:12.9pt;width:343.2pt;height:4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">
                <v:textbox>
                  <w:txbxContent>
                    <w:p w14:paraId="3E5D6A7D" w14:textId="77777777" w:rsidR="00B25056" w:rsidRDefault="00B25056" w:rsidP="00B25056">
                      <w:pPr>
                        <w:pStyle w:val="ppBodyText"/>
                        <w:numPr>
                          <w:ilvl w:val="0"/>
                          <w:numId w:val="0"/>
                        </w:numPr>
                      </w:pPr>
                      <w:r>
                        <w:t xml:space="preserve">To give feedback please write to </w:t>
                      </w:r>
                      <w:hyperlink r:id="rId44" w:history="1">
                        <w:r w:rsidRPr="00381E63">
                          <w:rPr>
                            <w:rStyle w:val="Hyperlink"/>
                          </w:rPr>
                          <w:t>devopsdemos@microsoft.com</w:t>
                        </w:r>
                      </w:hyperlink>
                    </w:p>
                    <w:p w14:paraId="20CB1E38" w14:textId="77777777" w:rsidR="00B25056" w:rsidRPr="00FA2056" w:rsidRDefault="00B25056" w:rsidP="00B25056">
                      <w:pPr>
                        <w:pStyle w:val="ppNumberList"/>
                        <w:numPr>
                          <w:ilvl w:val="0"/>
                          <w:numId w:val="0"/>
                        </w:numPr>
                      </w:pPr>
                      <w:r>
                        <w:t xml:space="preserve">Copyright © </w:t>
                      </w:r>
                      <w:r>
                        <w:fldChar w:fldCharType="begin"/>
                      </w:r>
                      <w:r>
                        <w:instrText xml:space="preserve"> DATE  \@ "yyyy" </w:instrText>
                      </w:r>
                      <w:r>
                        <w:fldChar w:fldCharType="separate"/>
                      </w:r>
                      <w:r>
                        <w:rPr>
                          <w:noProof/>
                        </w:rPr>
                        <w:t>2016</w:t>
                      </w:r>
                      <w:r>
                        <w:fldChar w:fldCharType="end"/>
                      </w:r>
                      <w:r>
                        <w:t xml:space="preserve"> by Microsoft Corporation. All rights reserved.</w:t>
                      </w:r>
                    </w:p>
                    <w:p w14:paraId="2B5317E5" w14:textId="77777777" w:rsidR="00B25056" w:rsidRDefault="00B25056" w:rsidP="00B25056"/>
                  </w:txbxContent>
                </v:textbox>
              </v:shape>
            </w:pict>
          </mc:Fallback>
        </mc:AlternateContent>
      </w:r>
    </w:p>
    <w:p w14:paraId="7D519B5A" w14:textId="40B34E9F" w:rsidR="00B25056" w:rsidRDefault="00B25056" w:rsidP="00053AE0">
      <w:pPr>
        <w:ind w:left="450"/>
      </w:pPr>
    </w:p>
    <w:sectPr w:rsidR="00B25056" w:rsidSect="0057535B">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5920E" w14:textId="77777777" w:rsidR="007C7783" w:rsidRDefault="007C7783" w:rsidP="0057535B">
      <w:pPr>
        <w:spacing w:after="0" w:line="240" w:lineRule="auto"/>
      </w:pPr>
      <w:r>
        <w:separator/>
      </w:r>
    </w:p>
  </w:endnote>
  <w:endnote w:type="continuationSeparator" w:id="0">
    <w:p w14:paraId="1AC2C7FB" w14:textId="77777777" w:rsidR="007C7783" w:rsidRDefault="007C7783" w:rsidP="0057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FEFD" w14:textId="4795DA9E" w:rsidR="0057535B" w:rsidRDefault="0057535B">
    <w:pPr>
      <w:pStyle w:val="Footer"/>
    </w:pPr>
    <w:r>
      <w:rPr>
        <w:noProof/>
      </w:rPr>
      <mc:AlternateContent>
        <mc:Choice Requires="wps">
          <w:drawing>
            <wp:anchor distT="0" distB="0" distL="114300" distR="114300" simplePos="0" relativeHeight="251659264" behindDoc="0" locked="0" layoutInCell="1" allowOverlap="1" wp14:anchorId="3B1F78DF" wp14:editId="416CE9BD">
              <wp:simplePos x="0" y="0"/>
              <wp:positionH relativeFrom="column">
                <wp:posOffset>-190501</wp:posOffset>
              </wp:positionH>
              <wp:positionV relativeFrom="paragraph">
                <wp:posOffset>-162560</wp:posOffset>
              </wp:positionV>
              <wp:extent cx="62960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6296025" cy="0"/>
                      </a:xfrm>
                      <a:prstGeom prst="line">
                        <a:avLst/>
                      </a:prstGeom>
                      <a:ln w="3175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04619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2.8pt" to="480.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" strokecolor="#bfbfbf [2412]" strokeweight="2.5pt">
              <v:stroke linestyle="thinThin" joinstyle="miter"/>
            </v:line>
          </w:pict>
        </mc:Fallback>
      </mc:AlternateContent>
    </w:r>
    <w:r>
      <w:rPr>
        <w:noProof/>
      </w:rPr>
      <w:drawing>
        <wp:anchor distT="0" distB="0" distL="114300" distR="114300" simplePos="0" relativeHeight="251658240" behindDoc="0" locked="0" layoutInCell="1" allowOverlap="1" wp14:anchorId="0A4FD2A0" wp14:editId="33500B3C">
          <wp:simplePos x="0" y="0"/>
          <wp:positionH relativeFrom="column">
            <wp:posOffset>0</wp:posOffset>
          </wp:positionH>
          <wp:positionV relativeFrom="paragraph">
            <wp:posOffset>-76835</wp:posOffset>
          </wp:positionV>
          <wp:extent cx="381000" cy="320675"/>
          <wp:effectExtent l="0" t="0" r="0" b="3175"/>
          <wp:wrapSquare wrapText="bothSides"/>
          <wp:docPr id="138" name="Picture 138" descr="https://mvapublicstorage.microsoft.com/tiles/MVA_Homepage_Til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vapublicstorage.microsoft.com/tiles/MVA_Homepage_Tiles-07.png"/>
                  <pic:cNvPicPr>
                    <a:picLocks noChangeAspect="1" noChangeArrowheads="1"/>
                  </pic:cNvPicPr>
                </pic:nvPicPr>
                <pic:blipFill rotWithShape="1">
                  <a:blip r:embed="rId1" cstate="email">
                    <a:extLst>
                      <a:ext uri="{28A0092B-C50C-407E-A947-70E740481C1C}">
                        <a14:useLocalDpi xmlns:a14="http://schemas.microsoft.com/office/drawing/2010/main" val="0"/>
                      </a:ext>
                    </a:extLst>
                  </a:blip>
                  <a:srcRect/>
                  <a:stretch/>
                </pic:blipFill>
                <pic:spPr bwMode="auto">
                  <a:xfrm>
                    <a:off x="0" y="0"/>
                    <a:ext cx="381000" cy="320675"/>
                  </a:xfrm>
                  <a:prstGeom prst="rect">
                    <a:avLst/>
                  </a:prstGeom>
                  <a:noFill/>
                  <a:ln>
                    <a:noFill/>
                  </a:ln>
                  <a:extLst>
                    <a:ext uri="{53640926-AAD7-44D8-BBD7-CCE9431645EC}">
                      <a14:shadowObscured xmlns:a14="http://schemas.microsoft.com/office/drawing/2010/main"/>
                    </a:ext>
                  </a:extLst>
                </pic:spPr>
              </pic:pic>
            </a:graphicData>
          </a:graphic>
        </wp:anchor>
      </w:drawing>
    </w:r>
    <w:r>
      <w:ptab w:relativeTo="margin" w:alignment="center" w:leader="none"/>
    </w:r>
    <w:r w:rsidRPr="0057535B">
      <w:t>Java Development on Linux with Visual Studio Team Services</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B25056" w:rsidRPr="00B25056">
      <w:rPr>
        <w:b/>
        <w:bCs/>
        <w:noProof/>
      </w:rPr>
      <w:t>15</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1ADF9" w14:textId="77777777" w:rsidR="007C7783" w:rsidRDefault="007C7783" w:rsidP="0057535B">
      <w:pPr>
        <w:spacing w:after="0" w:line="240" w:lineRule="auto"/>
      </w:pPr>
      <w:r>
        <w:separator/>
      </w:r>
    </w:p>
  </w:footnote>
  <w:footnote w:type="continuationSeparator" w:id="0">
    <w:p w14:paraId="457B05B4" w14:textId="77777777" w:rsidR="007C7783" w:rsidRDefault="007C7783" w:rsidP="0057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869B0"/>
    <w:multiLevelType w:val="hybridMultilevel"/>
    <w:tmpl w:val="9D3A542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396E020E"/>
    <w:multiLevelType w:val="hybridMultilevel"/>
    <w:tmpl w:val="38BE590A"/>
    <w:lvl w:ilvl="0" w:tplc="C0AC0F12">
      <w:start w:val="1"/>
      <w:numFmt w:val="decimal"/>
      <w:suff w:val="space"/>
      <w:lvlText w:val="%1."/>
      <w:lvlJc w:val="left"/>
      <w:pPr>
        <w:ind w:left="0" w:firstLine="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 w15:restartNumberingAfterBreak="0">
    <w:nsid w:val="5ACE6461"/>
    <w:multiLevelType w:val="hybridMultilevel"/>
    <w:tmpl w:val="90AA61E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5" w15:restartNumberingAfterBreak="0">
    <w:nsid w:val="7C62074A"/>
    <w:multiLevelType w:val="hybridMultilevel"/>
    <w:tmpl w:val="AA68DF02"/>
    <w:lvl w:ilvl="0" w:tplc="D0BA0AC0">
      <w:start w:val="1"/>
      <w:numFmt w:val="decimal"/>
      <w:pStyle w:val="ExerciseStep"/>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lvlOverride w:ilvl="0">
      <w:startOverride w:val="1"/>
    </w:lvlOverride>
  </w:num>
  <w:num w:numId="2">
    <w:abstractNumId w:val="1"/>
  </w:num>
  <w:num w:numId="3">
    <w:abstractNumId w:val="3"/>
  </w:num>
  <w:num w:numId="4">
    <w:abstractNumId w:val="0"/>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AE0"/>
    <w:rsid w:val="00053AE0"/>
    <w:rsid w:val="0012043D"/>
    <w:rsid w:val="001260DC"/>
    <w:rsid w:val="00233643"/>
    <w:rsid w:val="00294C2E"/>
    <w:rsid w:val="002D06C7"/>
    <w:rsid w:val="004D028C"/>
    <w:rsid w:val="00515521"/>
    <w:rsid w:val="00516381"/>
    <w:rsid w:val="00557D2B"/>
    <w:rsid w:val="0057535B"/>
    <w:rsid w:val="00681714"/>
    <w:rsid w:val="00683216"/>
    <w:rsid w:val="007470F8"/>
    <w:rsid w:val="007A5027"/>
    <w:rsid w:val="007C7783"/>
    <w:rsid w:val="008D7BAF"/>
    <w:rsid w:val="009B2101"/>
    <w:rsid w:val="00A56098"/>
    <w:rsid w:val="00A8562A"/>
    <w:rsid w:val="00AA04E3"/>
    <w:rsid w:val="00B25056"/>
    <w:rsid w:val="00BD055A"/>
    <w:rsid w:val="00BF1BAA"/>
    <w:rsid w:val="00C51F3D"/>
    <w:rsid w:val="00CF5AC0"/>
    <w:rsid w:val="00D958EE"/>
    <w:rsid w:val="00E53317"/>
    <w:rsid w:val="00ED4598"/>
    <w:rsid w:val="00F104B8"/>
    <w:rsid w:val="00F8269B"/>
    <w:rsid w:val="00FC6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10624"/>
  <w15:chartTrackingRefBased/>
  <w15:docId w15:val="{50B66631-381A-41B0-BE18-D14B36645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35B"/>
  </w:style>
  <w:style w:type="paragraph" w:styleId="Heading1">
    <w:name w:val="heading 1"/>
    <w:basedOn w:val="Normal"/>
    <w:next w:val="Normal"/>
    <w:link w:val="Heading1Char"/>
    <w:uiPriority w:val="9"/>
    <w:qFormat/>
    <w:rsid w:val="009B2101"/>
    <w:pPr>
      <w:outlineLvl w:val="0"/>
    </w:pPr>
    <w:rPr>
      <w:rFonts w:ascii="Arial Narrow" w:eastAsiaTheme="majorEastAsia" w:hAnsi="Arial Narrow" w:cstheme="majorBidi"/>
      <w:b/>
      <w:i/>
      <w:sz w:val="40"/>
      <w:szCs w:val="32"/>
    </w:rPr>
  </w:style>
  <w:style w:type="paragraph" w:styleId="Heading2">
    <w:name w:val="heading 2"/>
    <w:basedOn w:val="Heading3"/>
    <w:next w:val="Normal"/>
    <w:link w:val="Heading2Char"/>
    <w:uiPriority w:val="9"/>
    <w:unhideWhenUsed/>
    <w:qFormat/>
    <w:rsid w:val="009B2101"/>
    <w:pPr>
      <w:outlineLvl w:val="1"/>
    </w:pPr>
  </w:style>
  <w:style w:type="paragraph" w:styleId="Heading3">
    <w:name w:val="heading 3"/>
    <w:basedOn w:val="ExerciseStep"/>
    <w:next w:val="Normal"/>
    <w:link w:val="Heading3Char"/>
    <w:uiPriority w:val="9"/>
    <w:unhideWhenUsed/>
    <w:qFormat/>
    <w:rsid w:val="00ED4598"/>
    <w:pPr>
      <w:numPr>
        <w:numId w:val="0"/>
      </w:numPr>
      <w:ind w:left="45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53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35B"/>
    <w:rPr>
      <w:rFonts w:asciiTheme="majorHAnsi" w:eastAsiaTheme="majorEastAsia" w:hAnsiTheme="majorHAnsi" w:cstheme="majorBidi"/>
      <w:spacing w:val="-10"/>
      <w:kern w:val="28"/>
      <w:sz w:val="56"/>
      <w:szCs w:val="56"/>
    </w:rPr>
  </w:style>
  <w:style w:type="paragraph" w:customStyle="1" w:styleId="HOLTitle1">
    <w:name w:val="HOL Title 1"/>
    <w:basedOn w:val="Normal"/>
    <w:rsid w:val="0057535B"/>
    <w:pPr>
      <w:spacing w:after="0" w:line="240" w:lineRule="auto"/>
    </w:pPr>
    <w:rPr>
      <w:rFonts w:ascii="Arial Black" w:eastAsia="Batang" w:hAnsi="Arial Black" w:cs="Times New Roman"/>
      <w:sz w:val="72"/>
      <w:szCs w:val="20"/>
      <w:lang w:eastAsia="ko-KR" w:bidi="en-US"/>
    </w:rPr>
  </w:style>
  <w:style w:type="paragraph" w:styleId="Header">
    <w:name w:val="header"/>
    <w:basedOn w:val="Normal"/>
    <w:link w:val="HeaderChar"/>
    <w:uiPriority w:val="99"/>
    <w:unhideWhenUsed/>
    <w:rsid w:val="0057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35B"/>
  </w:style>
  <w:style w:type="paragraph" w:styleId="Footer">
    <w:name w:val="footer"/>
    <w:basedOn w:val="Normal"/>
    <w:link w:val="FooterChar"/>
    <w:uiPriority w:val="99"/>
    <w:unhideWhenUsed/>
    <w:rsid w:val="00575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35B"/>
  </w:style>
  <w:style w:type="character" w:customStyle="1" w:styleId="Heading1Char">
    <w:name w:val="Heading 1 Char"/>
    <w:basedOn w:val="DefaultParagraphFont"/>
    <w:link w:val="Heading1"/>
    <w:uiPriority w:val="9"/>
    <w:rsid w:val="009B2101"/>
    <w:rPr>
      <w:rFonts w:ascii="Arial Narrow" w:eastAsiaTheme="majorEastAsia" w:hAnsi="Arial Narrow" w:cstheme="majorBidi"/>
      <w:b/>
      <w:i/>
      <w:sz w:val="40"/>
      <w:szCs w:val="32"/>
    </w:rPr>
  </w:style>
  <w:style w:type="character" w:customStyle="1" w:styleId="Heading2Char">
    <w:name w:val="Heading 2 Char"/>
    <w:basedOn w:val="DefaultParagraphFont"/>
    <w:link w:val="Heading2"/>
    <w:uiPriority w:val="9"/>
    <w:rsid w:val="009B2101"/>
    <w:rPr>
      <w:b/>
    </w:rPr>
  </w:style>
  <w:style w:type="paragraph" w:styleId="ListParagraph">
    <w:name w:val="List Paragraph"/>
    <w:basedOn w:val="Normal"/>
    <w:uiPriority w:val="34"/>
    <w:qFormat/>
    <w:rsid w:val="00053AE0"/>
    <w:pPr>
      <w:ind w:left="720"/>
      <w:contextualSpacing/>
    </w:pPr>
  </w:style>
  <w:style w:type="paragraph" w:customStyle="1" w:styleId="ExerciseDescription">
    <w:name w:val="Exercise Description"/>
    <w:basedOn w:val="Normal"/>
    <w:qFormat/>
    <w:rsid w:val="00053AE0"/>
  </w:style>
  <w:style w:type="paragraph" w:customStyle="1" w:styleId="ExerciseStep">
    <w:name w:val="Exercise Step"/>
    <w:basedOn w:val="ListParagraph"/>
    <w:qFormat/>
    <w:rsid w:val="00053AE0"/>
    <w:pPr>
      <w:numPr>
        <w:numId w:val="1"/>
      </w:numPr>
      <w:spacing w:after="80"/>
      <w:ind w:left="714" w:hanging="357"/>
      <w:contextualSpacing w:val="0"/>
    </w:pPr>
  </w:style>
  <w:style w:type="paragraph" w:customStyle="1" w:styleId="ExerciseStepFigure">
    <w:name w:val="Exercise Step Figure"/>
    <w:basedOn w:val="Normal"/>
    <w:next w:val="ExerciseStep"/>
    <w:qFormat/>
    <w:rsid w:val="00053AE0"/>
  </w:style>
  <w:style w:type="paragraph" w:customStyle="1" w:styleId="ExerciseNote">
    <w:name w:val="Exercise Note"/>
    <w:basedOn w:val="Normal"/>
    <w:next w:val="ExerciseStep"/>
    <w:qFormat/>
    <w:rsid w:val="00053AE0"/>
    <w:pPr>
      <w:pBdr>
        <w:top w:val="single" w:sz="12" w:space="1" w:color="auto"/>
        <w:left w:val="single" w:sz="12" w:space="4" w:color="auto"/>
        <w:bottom w:val="single" w:sz="12" w:space="1" w:color="auto"/>
        <w:right w:val="single" w:sz="12" w:space="4" w:color="auto"/>
      </w:pBdr>
      <w:shd w:val="clear" w:color="auto" w:fill="E2EFD9" w:themeFill="accent6" w:themeFillTint="33"/>
      <w:spacing w:before="240" w:after="240"/>
      <w:ind w:left="1440" w:right="1440"/>
    </w:pPr>
  </w:style>
  <w:style w:type="character" w:customStyle="1" w:styleId="Heading3Char">
    <w:name w:val="Heading 3 Char"/>
    <w:basedOn w:val="DefaultParagraphFont"/>
    <w:link w:val="Heading3"/>
    <w:uiPriority w:val="9"/>
    <w:rsid w:val="00ED4598"/>
    <w:rPr>
      <w:b/>
    </w:rPr>
  </w:style>
  <w:style w:type="character" w:styleId="Hyperlink">
    <w:name w:val="Hyperlink"/>
    <w:basedOn w:val="DefaultParagraphFont"/>
    <w:uiPriority w:val="99"/>
    <w:unhideWhenUsed/>
    <w:rsid w:val="00E53317"/>
    <w:rPr>
      <w:color w:val="0563C1" w:themeColor="hyperlink"/>
      <w:u w:val="single"/>
    </w:rPr>
  </w:style>
  <w:style w:type="paragraph" w:customStyle="1" w:styleId="ppBodyText">
    <w:name w:val="pp Body Text"/>
    <w:link w:val="ppBodyTextChar"/>
    <w:qFormat/>
    <w:rsid w:val="00B25056"/>
    <w:pPr>
      <w:numPr>
        <w:ilvl w:val="1"/>
        <w:numId w:val="5"/>
      </w:numPr>
      <w:spacing w:after="120" w:line="276" w:lineRule="auto"/>
    </w:pPr>
    <w:rPr>
      <w:rFonts w:eastAsiaTheme="minorEastAsia"/>
      <w:lang w:bidi="en-US"/>
    </w:rPr>
  </w:style>
  <w:style w:type="paragraph" w:customStyle="1" w:styleId="ppListEnd">
    <w:name w:val="pp List End"/>
    <w:basedOn w:val="ppNumberList"/>
    <w:next w:val="ppBodyText"/>
    <w:rsid w:val="00B25056"/>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B25056"/>
    <w:pPr>
      <w:numPr>
        <w:ilvl w:val="1"/>
        <w:numId w:val="6"/>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B25056"/>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B25056"/>
    <w:pPr>
      <w:numPr>
        <w:ilvl w:val="2"/>
      </w:numPr>
      <w:ind w:left="2160" w:hanging="180"/>
    </w:pPr>
  </w:style>
  <w:style w:type="paragraph" w:customStyle="1" w:styleId="ppBodyTextIndent2">
    <w:name w:val="pp Body Text Indent 2"/>
    <w:basedOn w:val="ppBodyTextIndent"/>
    <w:rsid w:val="00B25056"/>
    <w:pPr>
      <w:numPr>
        <w:ilvl w:val="3"/>
      </w:numPr>
      <w:ind w:left="2880" w:hanging="360"/>
    </w:pPr>
  </w:style>
  <w:style w:type="character" w:customStyle="1" w:styleId="ppBodyTextChar">
    <w:name w:val="pp Body Text Char"/>
    <w:basedOn w:val="DefaultParagraphFont"/>
    <w:link w:val="ppBodyText"/>
    <w:locked/>
    <w:rsid w:val="00B25056"/>
    <w:rPr>
      <w:rFonts w:eastAsiaTheme="minorEastAsia"/>
      <w:lang w:bidi="en-US"/>
    </w:rPr>
  </w:style>
  <w:style w:type="paragraph" w:customStyle="1" w:styleId="ppBodyTextIndent3">
    <w:name w:val="pp Body Text Indent 3"/>
    <w:basedOn w:val="ppBodyTextIndent2"/>
    <w:rsid w:val="00B25056"/>
    <w:pPr>
      <w:numPr>
        <w:ilvl w:val="4"/>
      </w:numPr>
      <w:ind w:left="3600" w:hanging="360"/>
    </w:pPr>
  </w:style>
  <w:style w:type="paragraph" w:customStyle="1" w:styleId="ppNumberListIndent2">
    <w:name w:val="pp Number List Indent 2"/>
    <w:basedOn w:val="ppNumberListIndent"/>
    <w:qFormat/>
    <w:rsid w:val="00B25056"/>
    <w:pPr>
      <w:numPr>
        <w:ilvl w:val="3"/>
      </w:numPr>
      <w:tabs>
        <w:tab w:val="clear" w:pos="3125"/>
        <w:tab w:val="num" w:pos="360"/>
      </w:tabs>
      <w:ind w:left="2115" w:hanging="357"/>
    </w:pPr>
  </w:style>
  <w:style w:type="character" w:customStyle="1" w:styleId="ppNumberListChar">
    <w:name w:val="pp Number List Char"/>
    <w:basedOn w:val="DefaultParagraphFont"/>
    <w:link w:val="ppNumberList"/>
    <w:rsid w:val="00B25056"/>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utorialspoint.com/eclipse/eclipse_perspectives.ht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devopsdemos@microsof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devopsdemos@microsoft.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aj\Documents\Custom%20Office%20Templates\VSTS%20Java%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VSTS Java Lab.dotx</Template>
  <TotalTime>337</TotalTime>
  <Pages>15</Pages>
  <Words>1034</Words>
  <Characters>5899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Hridayraj</dc:creator>
  <cp:keywords/>
  <dc:description/>
  <cp:lastModifiedBy>Sachin Hridayraj</cp:lastModifiedBy>
  <cp:revision>14</cp:revision>
  <dcterms:created xsi:type="dcterms:W3CDTF">2016-03-09T07:12:00Z</dcterms:created>
  <dcterms:modified xsi:type="dcterms:W3CDTF">2016-06-07T16:24:00Z</dcterms:modified>
</cp:coreProperties>
</file>