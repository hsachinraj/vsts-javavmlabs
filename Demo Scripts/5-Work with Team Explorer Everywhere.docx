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3E57F" w14:textId="77777777" w:rsidR="0057535B" w:rsidRDefault="0057535B" w:rsidP="0057535B">
      <w:pPr>
        <w:pStyle w:val="HOLTitle1"/>
      </w:pPr>
    </w:p>
    <w:p w14:paraId="1338232A" w14:textId="77777777" w:rsidR="0057535B" w:rsidRPr="000617A6" w:rsidRDefault="0057535B" w:rsidP="0057535B">
      <w:pPr>
        <w:pStyle w:val="Title"/>
        <w:pBdr>
          <w:bottom w:val="double" w:sz="4" w:space="1" w:color="auto"/>
        </w:pBdr>
        <w:rPr>
          <w:rFonts w:ascii="Arial Narrow" w:hAnsi="Arial Narrow"/>
          <w:b/>
        </w:rPr>
      </w:pPr>
      <w:r w:rsidRPr="000617A6">
        <w:rPr>
          <w:rFonts w:ascii="Arial Narrow" w:hAnsi="Arial Narrow"/>
          <w:b/>
        </w:rPr>
        <w:t>Hands-On Lab/Demo Script</w:t>
      </w:r>
    </w:p>
    <w:p w14:paraId="6BA9B68E" w14:textId="77777777" w:rsidR="0057535B" w:rsidRPr="000617A6" w:rsidRDefault="0057535B" w:rsidP="0057535B">
      <w:pPr>
        <w:spacing w:before="240"/>
        <w:rPr>
          <w:rFonts w:ascii="Arial Narrow" w:eastAsiaTheme="majorEastAsia" w:hAnsi="Arial Narrow" w:cstheme="majorBidi"/>
          <w:b/>
          <w:color w:val="2E74B5" w:themeColor="accent1" w:themeShade="BF"/>
          <w:sz w:val="72"/>
          <w:szCs w:val="32"/>
        </w:rPr>
      </w:pPr>
      <w:r w:rsidRPr="000617A6">
        <w:rPr>
          <w:rFonts w:ascii="Arial Narrow" w:eastAsiaTheme="majorEastAsia" w:hAnsi="Arial Narrow" w:cstheme="majorBidi"/>
          <w:b/>
          <w:color w:val="2E74B5" w:themeColor="accent1" w:themeShade="BF"/>
          <w:sz w:val="72"/>
          <w:szCs w:val="32"/>
        </w:rPr>
        <w:t xml:space="preserve">Java Development on Linux with Visual Studio Team Services </w:t>
      </w:r>
    </w:p>
    <w:p w14:paraId="68CD5D8B" w14:textId="77777777" w:rsidR="0057535B" w:rsidRDefault="0057535B" w:rsidP="0057535B">
      <w:pPr>
        <w:rPr>
          <w:rFonts w:ascii="Arial Narrow" w:eastAsiaTheme="majorEastAsia" w:hAnsi="Arial Narrow" w:cstheme="majorBidi"/>
          <w:b/>
          <w:color w:val="2E74B5" w:themeColor="accent1" w:themeShade="BF"/>
          <w:sz w:val="56"/>
          <w:szCs w:val="32"/>
        </w:rPr>
      </w:pPr>
    </w:p>
    <w:p w14:paraId="298A965B" w14:textId="77777777" w:rsidR="0057535B" w:rsidRDefault="0057535B" w:rsidP="0057535B"/>
    <w:p w14:paraId="3AAFFC22" w14:textId="28E15E65" w:rsidR="0057535B" w:rsidRPr="000929DC" w:rsidRDefault="00D36183" w:rsidP="000929DC">
      <w:pPr>
        <w:pStyle w:val="Heading1"/>
      </w:pPr>
      <w:r w:rsidRPr="000929DC">
        <w:t xml:space="preserve">Exercise </w:t>
      </w:r>
      <w:r w:rsidR="00027580" w:rsidRPr="000929DC">
        <w:t>5</w:t>
      </w:r>
      <w:r w:rsidR="005F54B7" w:rsidRPr="000929DC">
        <w:t>: Work with Team Explorer Everywhere</w:t>
      </w:r>
    </w:p>
    <w:p w14:paraId="0C68743B" w14:textId="77777777" w:rsidR="0057535B" w:rsidRDefault="0057535B" w:rsidP="0057535B"/>
    <w:p w14:paraId="1E3FA0AD" w14:textId="77777777" w:rsidR="0057535B" w:rsidRDefault="0057535B" w:rsidP="0057535B"/>
    <w:p w14:paraId="0A03CAE4" w14:textId="77777777" w:rsidR="0057535B" w:rsidRDefault="0057535B" w:rsidP="0057535B"/>
    <w:p w14:paraId="4E8B4F97" w14:textId="77777777" w:rsidR="0057535B" w:rsidRDefault="0057535B" w:rsidP="0057535B"/>
    <w:p w14:paraId="517927A0" w14:textId="77777777" w:rsidR="0057535B" w:rsidRDefault="0057535B" w:rsidP="0057535B"/>
    <w:p w14:paraId="2FF201D0" w14:textId="77777777" w:rsidR="0057535B" w:rsidRDefault="0057535B" w:rsidP="0057535B"/>
    <w:p w14:paraId="723C567C" w14:textId="77777777" w:rsidR="0057535B" w:rsidRDefault="0057535B" w:rsidP="0057535B"/>
    <w:p w14:paraId="0FCECFA8" w14:textId="77777777" w:rsidR="0057535B" w:rsidRDefault="0057535B" w:rsidP="0057535B"/>
    <w:p w14:paraId="0C011635" w14:textId="77777777" w:rsidR="005F54B7" w:rsidRDefault="005F54B7" w:rsidP="005F54B7">
      <w:pPr>
        <w:rPr>
          <w:rFonts w:eastAsia="Batang"/>
          <w:noProof/>
          <w:lang w:eastAsia="ko-KR"/>
        </w:rPr>
      </w:pPr>
      <w:r>
        <w:rPr>
          <w:rFonts w:eastAsia="Batang"/>
          <w:noProof/>
          <w:lang w:eastAsia="ko-KR"/>
        </w:rPr>
        <w:t>Lab version:</w:t>
      </w:r>
      <w:r>
        <w:rPr>
          <w:rFonts w:eastAsia="Batang"/>
          <w:noProof/>
          <w:lang w:eastAsia="ko-KR"/>
        </w:rPr>
        <w:tab/>
        <w:t>1.1.0</w:t>
      </w:r>
    </w:p>
    <w:p w14:paraId="20BDAF3F" w14:textId="77777777" w:rsidR="005F54B7" w:rsidRPr="007448FB" w:rsidRDefault="005F54B7" w:rsidP="005F54B7">
      <w:pPr>
        <w:rPr>
          <w:rFonts w:eastAsia="Batang"/>
          <w:noProof/>
          <w:lang w:eastAsia="ko-KR"/>
        </w:rPr>
      </w:pPr>
      <w:r>
        <w:rPr>
          <w:rFonts w:eastAsia="Batang"/>
          <w:noProof/>
          <w:lang w:eastAsia="ko-KR"/>
        </w:rPr>
        <w:t>Last updated:</w:t>
      </w:r>
      <w:r>
        <w:rPr>
          <w:rFonts w:eastAsia="Batang"/>
          <w:noProof/>
          <w:lang w:eastAsia="ko-KR"/>
        </w:rPr>
        <w:tab/>
        <w:t>3/7/2016</w:t>
      </w:r>
    </w:p>
    <w:p w14:paraId="27F8BC03" w14:textId="77777777" w:rsidR="004D028C" w:rsidRDefault="0057535B" w:rsidP="0057535B">
      <w:r>
        <w:rPr>
          <w:noProof/>
        </w:rPr>
        <w:drawing>
          <wp:inline distT="0" distB="0" distL="0" distR="0" wp14:anchorId="2DD58BFB" wp14:editId="7467E071">
            <wp:extent cx="1085850" cy="1048407"/>
            <wp:effectExtent l="0" t="0" r="0" b="0"/>
            <wp:docPr id="139" name="Picture 139" descr="http://webtooling.visualstudio.com/themes/standard/favicon/mstile-310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tooling.visualstudio.com/themes/standard/favicon/mstile-310x310.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565" t="15942" r="17391" b="23188"/>
                    <a:stretch/>
                  </pic:blipFill>
                  <pic:spPr bwMode="auto">
                    <a:xfrm>
                      <a:off x="0" y="0"/>
                      <a:ext cx="1086707" cy="1049234"/>
                    </a:xfrm>
                    <a:prstGeom prst="rect">
                      <a:avLst/>
                    </a:prstGeom>
                    <a:noFill/>
                    <a:ln>
                      <a:noFill/>
                    </a:ln>
                    <a:extLst>
                      <a:ext uri="{53640926-AAD7-44D8-BBD7-CCE9431645EC}">
                        <a14:shadowObscured xmlns:a14="http://schemas.microsoft.com/office/drawing/2010/main"/>
                      </a:ext>
                    </a:extLst>
                  </pic:spPr>
                </pic:pic>
              </a:graphicData>
            </a:graphic>
          </wp:inline>
        </w:drawing>
      </w:r>
    </w:p>
    <w:p w14:paraId="0C517471" w14:textId="77777777" w:rsidR="005F54B7" w:rsidRDefault="005F54B7" w:rsidP="005F54B7">
      <w:pPr>
        <w:pStyle w:val="ExerciseDescription"/>
      </w:pPr>
      <w:r>
        <w:lastRenderedPageBreak/>
        <w:t>Now that you’ve gotten your environment configured, you can now do some work. The sample code provided is for a fictions company MyShuttle.biz. You’ve been given the code for an Intranet site written in Java that accesses data stored in MySQL and runs on top of the Tomcat web server.</w:t>
      </w:r>
    </w:p>
    <w:p w14:paraId="126FB9DD" w14:textId="289769B1" w:rsidR="00ED1B16" w:rsidRDefault="00ED1B16" w:rsidP="00ED1B16">
      <w:pPr>
        <w:pStyle w:val="ExerciseStep"/>
        <w:numPr>
          <w:ilvl w:val="0"/>
          <w:numId w:val="0"/>
        </w:numPr>
      </w:pPr>
      <w:r>
        <w:t>In this exercise, we will explore Team Explorer Everywhere for Eclipse, a plug-in that provides you with access to features related to Visual Studio Team Services/ Team Foundation Server from within the Eclipse IDE. You will notice that m</w:t>
      </w:r>
      <w:r w:rsidRPr="00ED1B16">
        <w:t xml:space="preserve">any of the experiences in working with </w:t>
      </w:r>
      <w:r>
        <w:t xml:space="preserve">VSTS/TFS </w:t>
      </w:r>
      <w:r w:rsidRPr="00ED1B16">
        <w:t>in Eclipse are similar to working inside Visual Studio, such as source control, work item tracking, or build automation</w:t>
      </w:r>
      <w:r>
        <w:t>.</w:t>
      </w:r>
    </w:p>
    <w:p w14:paraId="26D2D35B" w14:textId="6FCAB10A" w:rsidR="00AC7EAA" w:rsidRDefault="00AC7EAA" w:rsidP="00E66D59">
      <w:pPr>
        <w:pStyle w:val="ExerciseStep"/>
        <w:numPr>
          <w:ilvl w:val="0"/>
          <w:numId w:val="5"/>
        </w:numPr>
        <w:ind w:left="180" w:firstLine="0"/>
      </w:pPr>
      <w:r>
        <w:t xml:space="preserve">Open Eclipse from the Launcher by clicking on </w:t>
      </w:r>
      <w:r w:rsidRPr="00E96B47">
        <w:t>the</w:t>
      </w:r>
      <w:r w:rsidRPr="00BC19AC">
        <w:rPr>
          <w:b/>
        </w:rPr>
        <w:t xml:space="preserve"> Eclips</w:t>
      </w:r>
      <w:r w:rsidRPr="00206099">
        <w:rPr>
          <w:b/>
        </w:rPr>
        <w:t>e</w:t>
      </w:r>
      <w:r>
        <w:t xml:space="preserve"> icon. </w:t>
      </w:r>
    </w:p>
    <w:p w14:paraId="4DF6B382" w14:textId="721B70FC" w:rsidR="00E66D59" w:rsidRDefault="00E66D59" w:rsidP="00E66D59">
      <w:pPr>
        <w:pStyle w:val="ExerciseStep"/>
        <w:numPr>
          <w:ilvl w:val="0"/>
          <w:numId w:val="5"/>
        </w:numPr>
        <w:ind w:left="180" w:firstLine="0"/>
      </w:pPr>
      <w:r>
        <w:rPr>
          <w:noProof/>
        </w:rPr>
        <w:t xml:space="preserve">Select </w:t>
      </w:r>
      <w:r>
        <w:rPr>
          <w:b/>
          <w:noProof/>
        </w:rPr>
        <w:t>Team Explorer Everywhere</w:t>
      </w:r>
    </w:p>
    <w:p w14:paraId="21CA7447" w14:textId="3285073E" w:rsidR="00E66D59" w:rsidRDefault="00E66D59" w:rsidP="00E66D59">
      <w:pPr>
        <w:pStyle w:val="ExerciseStep"/>
        <w:numPr>
          <w:ilvl w:val="0"/>
          <w:numId w:val="0"/>
        </w:numPr>
        <w:ind w:left="180"/>
      </w:pPr>
      <w:r>
        <w:rPr>
          <w:noProof/>
        </w:rPr>
        <w:drawing>
          <wp:inline distT="0" distB="0" distL="0" distR="0" wp14:anchorId="347397B0" wp14:editId="518EFD53">
            <wp:extent cx="1741170" cy="2277110"/>
            <wp:effectExtent l="19050" t="19050" r="11430" b="27940"/>
            <wp:docPr id="2" name="Picture 2" descr="C:\Users\sraj\AppData\Local\Temp\SNAGHTML19b9e8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j\AppData\Local\Temp\SNAGHTML19b9e8b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1170" cy="2277110"/>
                    </a:xfrm>
                    <a:prstGeom prst="rect">
                      <a:avLst/>
                    </a:prstGeom>
                    <a:noFill/>
                    <a:ln>
                      <a:solidFill>
                        <a:schemeClr val="tx1"/>
                      </a:solidFill>
                    </a:ln>
                  </pic:spPr>
                </pic:pic>
              </a:graphicData>
            </a:graphic>
          </wp:inline>
        </w:drawing>
      </w:r>
    </w:p>
    <w:p w14:paraId="37271E23" w14:textId="77777777" w:rsidR="00AC7EAA" w:rsidRDefault="00AC7EAA" w:rsidP="00E66D59">
      <w:pPr>
        <w:pStyle w:val="ListParagraph"/>
        <w:numPr>
          <w:ilvl w:val="0"/>
          <w:numId w:val="5"/>
        </w:numPr>
        <w:ind w:left="180" w:firstLine="0"/>
      </w:pPr>
      <w:r>
        <w:t xml:space="preserve">In the </w:t>
      </w:r>
      <w:r w:rsidRPr="00116EBA">
        <w:rPr>
          <w:b/>
        </w:rPr>
        <w:t>Add Existing Team Project</w:t>
      </w:r>
      <w:r>
        <w:t xml:space="preserve"> dialog, click the </w:t>
      </w:r>
      <w:r w:rsidRPr="00116EBA">
        <w:rPr>
          <w:b/>
        </w:rPr>
        <w:t>Servers</w:t>
      </w:r>
      <w:r>
        <w:t xml:space="preserve"> button.</w:t>
      </w:r>
    </w:p>
    <w:p w14:paraId="72BBFEDA" w14:textId="77777777" w:rsidR="00AC7EAA" w:rsidRDefault="00AC7EAA" w:rsidP="000929DC">
      <w:pPr>
        <w:pStyle w:val="ExerciseStepFigure"/>
        <w:ind w:left="180"/>
      </w:pPr>
      <w:r>
        <w:rPr>
          <w:noProof/>
        </w:rPr>
        <w:drawing>
          <wp:inline distT="0" distB="0" distL="0" distR="0" wp14:anchorId="76F924EC" wp14:editId="1CB3A6BC">
            <wp:extent cx="4187952" cy="2139696"/>
            <wp:effectExtent l="19050" t="19050" r="2222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4187952" cy="2139696"/>
                    </a:xfrm>
                    <a:prstGeom prst="rect">
                      <a:avLst/>
                    </a:prstGeom>
                    <a:ln>
                      <a:solidFill>
                        <a:schemeClr val="tx1"/>
                      </a:solidFill>
                    </a:ln>
                  </pic:spPr>
                </pic:pic>
              </a:graphicData>
            </a:graphic>
          </wp:inline>
        </w:drawing>
      </w:r>
    </w:p>
    <w:p w14:paraId="4A9493E5" w14:textId="77777777" w:rsidR="00AC7EAA" w:rsidRDefault="00AC7EAA" w:rsidP="00E66D59">
      <w:pPr>
        <w:pStyle w:val="ExerciseStep"/>
        <w:numPr>
          <w:ilvl w:val="0"/>
          <w:numId w:val="5"/>
        </w:numPr>
        <w:ind w:left="180" w:firstLine="0"/>
      </w:pPr>
      <w:r>
        <w:t xml:space="preserve">In the </w:t>
      </w:r>
      <w:r w:rsidRPr="00AC7EAA">
        <w:rPr>
          <w:b/>
        </w:rPr>
        <w:t>Add/Remove Team Foundation Server</w:t>
      </w:r>
      <w:r>
        <w:t xml:space="preserve"> dialog, click the </w:t>
      </w:r>
      <w:r w:rsidRPr="00AC7EAA">
        <w:rPr>
          <w:b/>
        </w:rPr>
        <w:t>Add</w:t>
      </w:r>
      <w:r>
        <w:t xml:space="preserve"> button on the right. Enter the name of your Visual Studio Team Services account plus </w:t>
      </w:r>
      <w:r w:rsidRPr="00AC7EAA">
        <w:rPr>
          <w:b/>
        </w:rPr>
        <w:t>.visualstudio.com</w:t>
      </w:r>
      <w:r>
        <w:t xml:space="preserve">. For example, if your account name is </w:t>
      </w:r>
      <w:proofErr w:type="spellStart"/>
      <w:r w:rsidRPr="00AC7EAA">
        <w:rPr>
          <w:i/>
        </w:rPr>
        <w:t>javadev</w:t>
      </w:r>
      <w:proofErr w:type="spellEnd"/>
      <w:r>
        <w:t xml:space="preserve">, you would enter </w:t>
      </w:r>
      <w:r w:rsidRPr="00AC7EAA">
        <w:rPr>
          <w:i/>
        </w:rPr>
        <w:t>javadev.visualstudio.com</w:t>
      </w:r>
      <w:r>
        <w:t xml:space="preserve"> (without any http or https). Once you’ve entered your account name, click </w:t>
      </w:r>
      <w:r w:rsidRPr="00AC7EAA">
        <w:rPr>
          <w:b/>
        </w:rPr>
        <w:t>OK</w:t>
      </w:r>
      <w:r>
        <w:t xml:space="preserve">. In the </w:t>
      </w:r>
      <w:r w:rsidRPr="00AC7EAA">
        <w:rPr>
          <w:b/>
        </w:rPr>
        <w:t>Sign in to …</w:t>
      </w:r>
      <w:r>
        <w:t xml:space="preserve"> dialog that appears, enter your Microsoft Account e-mail address and password and click </w:t>
      </w:r>
      <w:r w:rsidRPr="00AC7EAA">
        <w:rPr>
          <w:b/>
        </w:rPr>
        <w:t>Sign In</w:t>
      </w:r>
      <w:r>
        <w:t>.</w:t>
      </w:r>
    </w:p>
    <w:p w14:paraId="0F4A539F" w14:textId="753342BF" w:rsidR="00AC7EAA" w:rsidRDefault="00AC7EAA" w:rsidP="000929DC">
      <w:pPr>
        <w:pStyle w:val="ExerciseStep"/>
        <w:numPr>
          <w:ilvl w:val="0"/>
          <w:numId w:val="0"/>
        </w:numPr>
        <w:ind w:left="180"/>
      </w:pPr>
      <w:r>
        <w:lastRenderedPageBreak/>
        <w:br/>
      </w:r>
      <w:r>
        <w:rPr>
          <w:noProof/>
        </w:rPr>
        <w:drawing>
          <wp:inline distT="0" distB="0" distL="0" distR="0" wp14:anchorId="5FB40544" wp14:editId="681AD9A5">
            <wp:extent cx="2706624" cy="1755648"/>
            <wp:effectExtent l="19050" t="19050" r="17780" b="165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706624" cy="1755648"/>
                    </a:xfrm>
                    <a:prstGeom prst="rect">
                      <a:avLst/>
                    </a:prstGeom>
                    <a:ln>
                      <a:solidFill>
                        <a:schemeClr val="tx1"/>
                      </a:solidFill>
                    </a:ln>
                  </pic:spPr>
                </pic:pic>
              </a:graphicData>
            </a:graphic>
          </wp:inline>
        </w:drawing>
      </w:r>
    </w:p>
    <w:p w14:paraId="06D4D811" w14:textId="77777777" w:rsidR="00AC7EAA" w:rsidRDefault="00AC7EAA" w:rsidP="00E66D59">
      <w:pPr>
        <w:pStyle w:val="ExerciseStep"/>
        <w:numPr>
          <w:ilvl w:val="0"/>
          <w:numId w:val="5"/>
        </w:numPr>
        <w:ind w:left="180" w:firstLine="0"/>
      </w:pPr>
      <w:r>
        <w:t xml:space="preserve">Eclipse will open a Secure Storage dialog. Enter a password and confirm it in the dialog and click </w:t>
      </w:r>
      <w:r w:rsidRPr="009F743D">
        <w:rPr>
          <w:b/>
        </w:rPr>
        <w:t>OK</w:t>
      </w:r>
      <w:r>
        <w:t xml:space="preserve">. </w:t>
      </w:r>
    </w:p>
    <w:p w14:paraId="2E71B5C8" w14:textId="77777777" w:rsidR="00AC7EAA" w:rsidRDefault="00AC7EAA" w:rsidP="00E66D59">
      <w:pPr>
        <w:pStyle w:val="ExerciseNote"/>
        <w:ind w:left="180" w:right="180"/>
      </w:pPr>
      <w:r>
        <w:t>Eclipse stores the connection information in an encrypted form in a storage file that is stored with a predefined password. Make sure you can remember this password. Eclipse will offer to allow you to save password hints for password recovery. Click Yes or No depending upon your needs.</w:t>
      </w:r>
    </w:p>
    <w:p w14:paraId="5B577692" w14:textId="77777777" w:rsidR="00AC7EAA" w:rsidRDefault="00AC7EAA" w:rsidP="000929DC">
      <w:pPr>
        <w:pStyle w:val="ExerciseStepFigure"/>
        <w:ind w:left="180"/>
      </w:pPr>
      <w:r>
        <w:rPr>
          <w:noProof/>
        </w:rPr>
        <w:drawing>
          <wp:inline distT="0" distB="0" distL="0" distR="0" wp14:anchorId="16BA66D1" wp14:editId="0807161A">
            <wp:extent cx="3475355" cy="2631987"/>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3484497" cy="2638910"/>
                    </a:xfrm>
                    <a:prstGeom prst="rect">
                      <a:avLst/>
                    </a:prstGeom>
                  </pic:spPr>
                </pic:pic>
              </a:graphicData>
            </a:graphic>
          </wp:inline>
        </w:drawing>
      </w:r>
    </w:p>
    <w:p w14:paraId="456CB2BA" w14:textId="77777777" w:rsidR="00AC7EAA" w:rsidRDefault="00AC7EAA" w:rsidP="00E66D59">
      <w:pPr>
        <w:pStyle w:val="ExerciseStep"/>
        <w:numPr>
          <w:ilvl w:val="0"/>
          <w:numId w:val="5"/>
        </w:numPr>
        <w:ind w:left="180" w:firstLine="0"/>
      </w:pPr>
      <w:r>
        <w:t xml:space="preserve">Now click </w:t>
      </w:r>
      <w:r w:rsidRPr="00EF1BC9">
        <w:rPr>
          <w:b/>
        </w:rPr>
        <w:t>Close</w:t>
      </w:r>
      <w:r>
        <w:t xml:space="preserve"> in the </w:t>
      </w:r>
      <w:r w:rsidRPr="00EF1BC9">
        <w:rPr>
          <w:b/>
        </w:rPr>
        <w:t>Add/Remove Team Foundation Server</w:t>
      </w:r>
      <w:r>
        <w:t xml:space="preserve"> dialog.</w:t>
      </w:r>
    </w:p>
    <w:p w14:paraId="031BAA49" w14:textId="522F3901" w:rsidR="00AC7EAA" w:rsidRDefault="00AC7EAA" w:rsidP="00E66D59">
      <w:pPr>
        <w:pStyle w:val="ExerciseStep"/>
        <w:numPr>
          <w:ilvl w:val="0"/>
          <w:numId w:val="5"/>
        </w:numPr>
        <w:ind w:left="180" w:firstLine="0"/>
      </w:pPr>
      <w:r>
        <w:t xml:space="preserve">In the </w:t>
      </w:r>
      <w:r w:rsidRPr="00EF1BC9">
        <w:rPr>
          <w:b/>
        </w:rPr>
        <w:t>Add Existing Team Project</w:t>
      </w:r>
      <w:r>
        <w:t xml:space="preserve"> dialog, select the </w:t>
      </w:r>
      <w:r w:rsidRPr="00EF1BC9">
        <w:rPr>
          <w:b/>
        </w:rPr>
        <w:t>Default</w:t>
      </w:r>
      <w:r>
        <w:rPr>
          <w:b/>
        </w:rPr>
        <w:t xml:space="preserve"> </w:t>
      </w:r>
      <w:r w:rsidRPr="00EF1BC9">
        <w:rPr>
          <w:b/>
        </w:rPr>
        <w:t>Collection</w:t>
      </w:r>
      <w:r>
        <w:t xml:space="preserve"> and then select your </w:t>
      </w:r>
      <w:proofErr w:type="spellStart"/>
      <w:r w:rsidRPr="00EF1BC9">
        <w:rPr>
          <w:b/>
        </w:rPr>
        <w:t>jdev</w:t>
      </w:r>
      <w:proofErr w:type="spellEnd"/>
      <w:r>
        <w:t xml:space="preserve"> Team Project from the list and click </w:t>
      </w:r>
      <w:r w:rsidRPr="00EF1BC9">
        <w:rPr>
          <w:b/>
        </w:rPr>
        <w:t>Finish</w:t>
      </w:r>
      <w:r>
        <w:t>.</w:t>
      </w:r>
    </w:p>
    <w:p w14:paraId="04DE8D43" w14:textId="10B2609A" w:rsidR="00AC7EAA" w:rsidRDefault="00AC7EAA" w:rsidP="00E66D59">
      <w:pPr>
        <w:pStyle w:val="ExerciseStep"/>
        <w:numPr>
          <w:ilvl w:val="0"/>
          <w:numId w:val="5"/>
        </w:numPr>
        <w:ind w:left="180" w:firstLine="0"/>
      </w:pPr>
      <w:r>
        <w:t xml:space="preserve">Upon successful connection, you will see Team Explorer window showing source control, work items, build and settings menu. </w:t>
      </w:r>
    </w:p>
    <w:p w14:paraId="26309D4F" w14:textId="70709FC0" w:rsidR="00AC7EAA" w:rsidRDefault="00AC7EAA" w:rsidP="00E66D59">
      <w:pPr>
        <w:pStyle w:val="ExerciseStep"/>
        <w:numPr>
          <w:ilvl w:val="0"/>
          <w:numId w:val="0"/>
        </w:numPr>
        <w:ind w:left="180"/>
      </w:pPr>
      <w:r>
        <w:rPr>
          <w:noProof/>
        </w:rPr>
        <w:lastRenderedPageBreak/>
        <w:drawing>
          <wp:inline distT="0" distB="0" distL="0" distR="0" wp14:anchorId="2BAD88A7" wp14:editId="4D6EDC4E">
            <wp:extent cx="1741170" cy="2277110"/>
            <wp:effectExtent l="19050" t="19050" r="11430" b="27940"/>
            <wp:docPr id="4" name="Picture 4" descr="C:\Users\sraj\AppData\Local\Temp\SNAGHTML19b9e8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j\AppData\Local\Temp\SNAGHTML19b9e8b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1170" cy="2277110"/>
                    </a:xfrm>
                    <a:prstGeom prst="rect">
                      <a:avLst/>
                    </a:prstGeom>
                    <a:noFill/>
                    <a:ln>
                      <a:solidFill>
                        <a:schemeClr val="tx1"/>
                      </a:solidFill>
                    </a:ln>
                  </pic:spPr>
                </pic:pic>
              </a:graphicData>
            </a:graphic>
          </wp:inline>
        </w:drawing>
      </w:r>
    </w:p>
    <w:p w14:paraId="4C40364D" w14:textId="55965F9A" w:rsidR="005F54B7" w:rsidRDefault="005F54B7" w:rsidP="00E66D59">
      <w:pPr>
        <w:pStyle w:val="ExerciseStep"/>
        <w:numPr>
          <w:ilvl w:val="0"/>
          <w:numId w:val="5"/>
        </w:numPr>
        <w:ind w:left="180" w:firstLine="0"/>
      </w:pPr>
      <w:r>
        <w:t xml:space="preserve">If you click the </w:t>
      </w:r>
      <w:r w:rsidRPr="00AC7EAA">
        <w:rPr>
          <w:b/>
        </w:rPr>
        <w:t>Work Items</w:t>
      </w:r>
      <w:r>
        <w:t xml:space="preserve"> tile, you can access the </w:t>
      </w:r>
      <w:r w:rsidRPr="00AC7EAA">
        <w:rPr>
          <w:b/>
        </w:rPr>
        <w:t>Work Items</w:t>
      </w:r>
      <w:r>
        <w:t xml:space="preserve"> hub in Team Explorer.</w:t>
      </w:r>
    </w:p>
    <w:p w14:paraId="567009E7" w14:textId="77777777" w:rsidR="005F54B7" w:rsidRDefault="005F54B7" w:rsidP="00E66D59">
      <w:pPr>
        <w:pStyle w:val="ExerciseStepFigure"/>
        <w:ind w:left="180"/>
      </w:pPr>
      <w:r>
        <w:rPr>
          <w:noProof/>
        </w:rPr>
        <w:drawing>
          <wp:inline distT="0" distB="0" distL="0" distR="0" wp14:anchorId="6B72F22D" wp14:editId="33C19D3D">
            <wp:extent cx="1755648" cy="256946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5648" cy="2569464"/>
                    </a:xfrm>
                    <a:prstGeom prst="rect">
                      <a:avLst/>
                    </a:prstGeom>
                  </pic:spPr>
                </pic:pic>
              </a:graphicData>
            </a:graphic>
          </wp:inline>
        </w:drawing>
      </w:r>
    </w:p>
    <w:p w14:paraId="2338CC45" w14:textId="77777777" w:rsidR="005F54B7" w:rsidRDefault="005F54B7" w:rsidP="00E66D59">
      <w:pPr>
        <w:pStyle w:val="ExerciseStep"/>
        <w:numPr>
          <w:ilvl w:val="0"/>
          <w:numId w:val="0"/>
        </w:numPr>
        <w:ind w:left="180"/>
      </w:pPr>
      <w:r>
        <w:t>As you saw earlier, work items let you track things related to project development. Earlier you created a couple to track your progress in this walkthrough. Now you’re going to add a few more. Only this time, you’re going to add work items for MyShuttle.biz.</w:t>
      </w:r>
    </w:p>
    <w:p w14:paraId="55013561" w14:textId="77777777" w:rsidR="005F54B7" w:rsidRDefault="005F54B7" w:rsidP="00E66D59">
      <w:pPr>
        <w:pStyle w:val="ExerciseStep"/>
        <w:numPr>
          <w:ilvl w:val="0"/>
          <w:numId w:val="5"/>
        </w:numPr>
        <w:ind w:left="180" w:firstLine="0"/>
      </w:pPr>
      <w:r>
        <w:t xml:space="preserve">Click the </w:t>
      </w:r>
      <w:r w:rsidRPr="00260C69">
        <w:rPr>
          <w:b/>
        </w:rPr>
        <w:t>New Query</w:t>
      </w:r>
      <w:r>
        <w:t xml:space="preserve"> link.</w:t>
      </w:r>
    </w:p>
    <w:p w14:paraId="2A699A90" w14:textId="77777777" w:rsidR="005F54B7" w:rsidRDefault="005F54B7" w:rsidP="00E66D59">
      <w:pPr>
        <w:pStyle w:val="ExerciseStepFigure"/>
        <w:ind w:left="180"/>
      </w:pPr>
      <w:r>
        <w:rPr>
          <w:noProof/>
        </w:rPr>
        <w:drawing>
          <wp:inline distT="0" distB="0" distL="0" distR="0" wp14:anchorId="25B9EE6D" wp14:editId="68FC8717">
            <wp:extent cx="5504688" cy="1847088"/>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4688" cy="1847088"/>
                    </a:xfrm>
                    <a:prstGeom prst="rect">
                      <a:avLst/>
                    </a:prstGeom>
                  </pic:spPr>
                </pic:pic>
              </a:graphicData>
            </a:graphic>
          </wp:inline>
        </w:drawing>
      </w:r>
    </w:p>
    <w:p w14:paraId="305B555D" w14:textId="77777777" w:rsidR="005F54B7" w:rsidRDefault="005F54B7" w:rsidP="00E66D59">
      <w:pPr>
        <w:pStyle w:val="ExerciseStep"/>
        <w:numPr>
          <w:ilvl w:val="0"/>
          <w:numId w:val="0"/>
        </w:numPr>
        <w:ind w:left="180"/>
      </w:pPr>
      <w:r>
        <w:lastRenderedPageBreak/>
        <w:t>Queries make it easy to find and work with sets of work items based on criteria you define. The new query you’ve just created, when run, will return all of the work items in the current Team Project (@Project is known as a macro and gets replaced automatically by the query engine), regardless of type or state. So far you’ve worked with a few work item types: Features, Product Backlog Items, and Tasks.</w:t>
      </w:r>
    </w:p>
    <w:p w14:paraId="3AE69C77" w14:textId="77777777" w:rsidR="005F54B7" w:rsidRDefault="005F54B7" w:rsidP="00E66D59">
      <w:pPr>
        <w:pStyle w:val="ExerciseStep"/>
        <w:numPr>
          <w:ilvl w:val="0"/>
          <w:numId w:val="5"/>
        </w:numPr>
        <w:ind w:left="180" w:firstLine="0"/>
      </w:pPr>
      <w:r>
        <w:t xml:space="preserve">Expand the combo-box next to work item type and scroll through the list. </w:t>
      </w:r>
    </w:p>
    <w:p w14:paraId="3C0D463D" w14:textId="1E69C5A0" w:rsidR="005F54B7" w:rsidRDefault="005F54B7" w:rsidP="00E66D59">
      <w:pPr>
        <w:pStyle w:val="ExerciseStepFigure"/>
        <w:ind w:left="180"/>
      </w:pPr>
      <w:r>
        <w:rPr>
          <w:noProof/>
        </w:rPr>
        <w:drawing>
          <wp:inline distT="0" distB="0" distL="0" distR="0" wp14:anchorId="3AD75FBD" wp14:editId="4E366ABD">
            <wp:extent cx="3905250" cy="243787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702" cy="2440649"/>
                    </a:xfrm>
                    <a:prstGeom prst="rect">
                      <a:avLst/>
                    </a:prstGeom>
                  </pic:spPr>
                </pic:pic>
              </a:graphicData>
            </a:graphic>
          </wp:inline>
        </w:drawing>
      </w:r>
    </w:p>
    <w:p w14:paraId="644C7729" w14:textId="77777777" w:rsidR="005F54B7" w:rsidRDefault="005F54B7" w:rsidP="00E66D59">
      <w:pPr>
        <w:pStyle w:val="ExerciseStep"/>
        <w:numPr>
          <w:ilvl w:val="0"/>
          <w:numId w:val="0"/>
        </w:numPr>
        <w:ind w:left="180"/>
      </w:pPr>
      <w:r>
        <w:t>As you can see there are a number of different types. The list displayed varies based on the process template you choose when you create a Team Project. Remember for this project you used the Scrum template.</w:t>
      </w:r>
    </w:p>
    <w:p w14:paraId="6F7605CF" w14:textId="4380450E" w:rsidR="005F54B7" w:rsidRDefault="005F54B7" w:rsidP="00E66D59">
      <w:pPr>
        <w:pStyle w:val="ExerciseStep"/>
        <w:numPr>
          <w:ilvl w:val="0"/>
          <w:numId w:val="5"/>
        </w:numPr>
        <w:ind w:left="180" w:firstLine="0"/>
      </w:pPr>
      <w:r>
        <w:t>Collapse the combo-box leaving</w:t>
      </w:r>
      <w:r w:rsidRPr="00AC7EAA">
        <w:rPr>
          <w:b/>
        </w:rPr>
        <w:t xml:space="preserve"> [Any</w:t>
      </w:r>
      <w:r w:rsidRPr="00D34883">
        <w:rPr>
          <w:b/>
        </w:rPr>
        <w:t>]</w:t>
      </w:r>
      <w:r>
        <w:t xml:space="preserve"> as the value. </w:t>
      </w:r>
      <w:r w:rsidR="00AC7EAA">
        <w:t xml:space="preserve"> </w:t>
      </w:r>
      <w:r>
        <w:t xml:space="preserve">Click the </w:t>
      </w:r>
      <w:r w:rsidRPr="00AC7EAA">
        <w:rPr>
          <w:b/>
        </w:rPr>
        <w:t>Run Query</w:t>
      </w:r>
      <w:r>
        <w:t xml:space="preserve"> button the toolbar to execute.</w:t>
      </w:r>
    </w:p>
    <w:p w14:paraId="1DC9D4AE" w14:textId="428E6C03" w:rsidR="005F54B7" w:rsidRDefault="005F54B7" w:rsidP="00E66D59">
      <w:pPr>
        <w:pStyle w:val="ExerciseStepFigure"/>
        <w:ind w:left="180"/>
      </w:pPr>
      <w:r>
        <w:rPr>
          <w:noProof/>
        </w:rPr>
        <w:drawing>
          <wp:inline distT="0" distB="0" distL="0" distR="0" wp14:anchorId="27F114AB" wp14:editId="4C83A2CA">
            <wp:extent cx="4905375" cy="206821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7557" cy="2069132"/>
                    </a:xfrm>
                    <a:prstGeom prst="rect">
                      <a:avLst/>
                    </a:prstGeom>
                  </pic:spPr>
                </pic:pic>
              </a:graphicData>
            </a:graphic>
          </wp:inline>
        </w:drawing>
      </w:r>
    </w:p>
    <w:p w14:paraId="62F0E210" w14:textId="77777777" w:rsidR="005F54B7" w:rsidRDefault="005F54B7" w:rsidP="00E66D59">
      <w:pPr>
        <w:pStyle w:val="ExerciseStep"/>
        <w:numPr>
          <w:ilvl w:val="0"/>
          <w:numId w:val="0"/>
        </w:numPr>
        <w:ind w:left="180"/>
      </w:pPr>
      <w:r>
        <w:t>A new tab opens showing the results of the query.</w:t>
      </w:r>
    </w:p>
    <w:p w14:paraId="4E1D6B42" w14:textId="77777777" w:rsidR="005F54B7" w:rsidRDefault="005F54B7" w:rsidP="00E66D59">
      <w:pPr>
        <w:pStyle w:val="ExerciseStepFigure"/>
        <w:ind w:left="180"/>
      </w:pPr>
      <w:r>
        <w:rPr>
          <w:noProof/>
        </w:rPr>
        <w:lastRenderedPageBreak/>
        <w:drawing>
          <wp:inline distT="0" distB="0" distL="0" distR="0" wp14:anchorId="711A6474" wp14:editId="1C8C9B85">
            <wp:extent cx="5715000" cy="185623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1856232"/>
                    </a:xfrm>
                    <a:prstGeom prst="rect">
                      <a:avLst/>
                    </a:prstGeom>
                  </pic:spPr>
                </pic:pic>
              </a:graphicData>
            </a:graphic>
          </wp:inline>
        </w:drawing>
      </w:r>
    </w:p>
    <w:p w14:paraId="59A8AEF2" w14:textId="77777777" w:rsidR="005F54B7" w:rsidRDefault="005F54B7" w:rsidP="00E66D59">
      <w:pPr>
        <w:pStyle w:val="ExerciseStep"/>
        <w:numPr>
          <w:ilvl w:val="0"/>
          <w:numId w:val="0"/>
        </w:numPr>
        <w:ind w:left="180"/>
      </w:pPr>
      <w:r>
        <w:t xml:space="preserve">As you can see a number of different type of work items are returned. The columns shown can be controlled both on the query definition and in the results pane by using the </w:t>
      </w:r>
      <w:r w:rsidRPr="00DD7561">
        <w:rPr>
          <w:b/>
        </w:rPr>
        <w:t>Column Options</w:t>
      </w:r>
      <w:r>
        <w:t xml:space="preserve"> dialog.</w:t>
      </w:r>
    </w:p>
    <w:p w14:paraId="374C704D" w14:textId="77777777" w:rsidR="005F54B7" w:rsidRDefault="005F54B7" w:rsidP="00E66D59">
      <w:pPr>
        <w:pStyle w:val="ExerciseStep"/>
        <w:numPr>
          <w:ilvl w:val="0"/>
          <w:numId w:val="5"/>
        </w:numPr>
        <w:ind w:left="180" w:firstLine="0"/>
      </w:pPr>
      <w:r>
        <w:t xml:space="preserve">Click the </w:t>
      </w:r>
      <w:r w:rsidRPr="00DD7561">
        <w:rPr>
          <w:b/>
        </w:rPr>
        <w:t>Column Options</w:t>
      </w:r>
      <w:r>
        <w:t xml:space="preserve"> button on the toolbar.</w:t>
      </w:r>
    </w:p>
    <w:p w14:paraId="0A7D1384" w14:textId="77777777" w:rsidR="005F54B7" w:rsidRDefault="005F54B7" w:rsidP="00E66D59">
      <w:pPr>
        <w:pStyle w:val="ExerciseStepFigure"/>
        <w:ind w:left="180"/>
      </w:pPr>
      <w:r>
        <w:rPr>
          <w:noProof/>
        </w:rPr>
        <w:drawing>
          <wp:inline distT="0" distB="0" distL="0" distR="0" wp14:anchorId="59370E03" wp14:editId="30217AFB">
            <wp:extent cx="5312664" cy="74066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2664" cy="740664"/>
                    </a:xfrm>
                    <a:prstGeom prst="rect">
                      <a:avLst/>
                    </a:prstGeom>
                  </pic:spPr>
                </pic:pic>
              </a:graphicData>
            </a:graphic>
          </wp:inline>
        </w:drawing>
      </w:r>
    </w:p>
    <w:p w14:paraId="7B6264C0" w14:textId="74545356" w:rsidR="005F54B7" w:rsidRDefault="005F54B7" w:rsidP="00E66D59">
      <w:pPr>
        <w:ind w:left="180"/>
      </w:pPr>
    </w:p>
    <w:p w14:paraId="08C003A1" w14:textId="77777777" w:rsidR="005F54B7" w:rsidRDefault="005F54B7" w:rsidP="00E66D59">
      <w:pPr>
        <w:pStyle w:val="ExerciseStep"/>
        <w:numPr>
          <w:ilvl w:val="0"/>
          <w:numId w:val="0"/>
        </w:numPr>
        <w:ind w:left="180"/>
      </w:pPr>
      <w:r>
        <w:t xml:space="preserve">The Column Options dialog opens up. There are two tabs. The first controls what fields a query returns, the ordering of the columns (left to right), and the default width of the column. </w:t>
      </w:r>
    </w:p>
    <w:p w14:paraId="4957DDED" w14:textId="77777777" w:rsidR="005F54B7" w:rsidRDefault="005F54B7" w:rsidP="00E66D59">
      <w:pPr>
        <w:pStyle w:val="ExerciseStepFigure"/>
        <w:ind w:left="180"/>
      </w:pPr>
      <w:r>
        <w:rPr>
          <w:noProof/>
        </w:rPr>
        <w:drawing>
          <wp:inline distT="0" distB="0" distL="0" distR="0" wp14:anchorId="0F77CC9F" wp14:editId="01F1B6A6">
            <wp:extent cx="4690872" cy="309981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0872" cy="3099816"/>
                    </a:xfrm>
                    <a:prstGeom prst="rect">
                      <a:avLst/>
                    </a:prstGeom>
                  </pic:spPr>
                </pic:pic>
              </a:graphicData>
            </a:graphic>
          </wp:inline>
        </w:drawing>
      </w:r>
    </w:p>
    <w:p w14:paraId="4AE9ADE8" w14:textId="77777777" w:rsidR="005F54B7" w:rsidRPr="0043099A" w:rsidRDefault="005F54B7" w:rsidP="00E66D59">
      <w:pPr>
        <w:pStyle w:val="ExerciseStep"/>
        <w:numPr>
          <w:ilvl w:val="0"/>
          <w:numId w:val="0"/>
        </w:numPr>
        <w:ind w:left="180"/>
      </w:pPr>
      <w:r>
        <w:t>The second controls the sort order of the data returned.</w:t>
      </w:r>
    </w:p>
    <w:p w14:paraId="01C16AD6" w14:textId="77777777" w:rsidR="005F54B7" w:rsidRPr="00D676B8" w:rsidRDefault="005F54B7" w:rsidP="00E66D59">
      <w:pPr>
        <w:pStyle w:val="ExerciseStepFigure"/>
        <w:ind w:left="180"/>
      </w:pPr>
      <w:r>
        <w:rPr>
          <w:noProof/>
        </w:rPr>
        <w:lastRenderedPageBreak/>
        <w:drawing>
          <wp:inline distT="0" distB="0" distL="0" distR="0" wp14:anchorId="30F8AB56" wp14:editId="4ED1E274">
            <wp:extent cx="4690872" cy="30998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0872" cy="3099816"/>
                    </a:xfrm>
                    <a:prstGeom prst="rect">
                      <a:avLst/>
                    </a:prstGeom>
                  </pic:spPr>
                </pic:pic>
              </a:graphicData>
            </a:graphic>
          </wp:inline>
        </w:drawing>
      </w:r>
    </w:p>
    <w:p w14:paraId="742C4724" w14:textId="77777777" w:rsidR="005F54B7" w:rsidRDefault="005F54B7" w:rsidP="00E66D59">
      <w:pPr>
        <w:pStyle w:val="ExerciseStep"/>
        <w:numPr>
          <w:ilvl w:val="0"/>
          <w:numId w:val="5"/>
        </w:numPr>
        <w:ind w:left="180" w:firstLine="0"/>
      </w:pPr>
      <w:r>
        <w:t xml:space="preserve">Go ahead and click </w:t>
      </w:r>
      <w:r w:rsidRPr="00184E2B">
        <w:rPr>
          <w:b/>
        </w:rPr>
        <w:t>Cancel</w:t>
      </w:r>
      <w:r>
        <w:t xml:space="preserve"> after you’re looked around.</w:t>
      </w:r>
    </w:p>
    <w:p w14:paraId="61B22125" w14:textId="77777777" w:rsidR="005F54B7" w:rsidRDefault="005F54B7" w:rsidP="00E66D59">
      <w:pPr>
        <w:pStyle w:val="ExerciseStep"/>
        <w:numPr>
          <w:ilvl w:val="0"/>
          <w:numId w:val="5"/>
        </w:numPr>
        <w:ind w:left="180" w:firstLine="0"/>
      </w:pPr>
      <w:r>
        <w:t xml:space="preserve">Now close the query result and new query tabs. Click </w:t>
      </w:r>
      <w:r w:rsidRPr="007E2F85">
        <w:rPr>
          <w:b/>
        </w:rPr>
        <w:t>No</w:t>
      </w:r>
      <w:r>
        <w:t xml:space="preserve"> when prompted to save your new query.</w:t>
      </w:r>
    </w:p>
    <w:p w14:paraId="6EEDCCB1" w14:textId="77777777" w:rsidR="00AC7EAA" w:rsidRDefault="005F54B7" w:rsidP="00E66D59">
      <w:pPr>
        <w:pStyle w:val="ExerciseStep"/>
        <w:numPr>
          <w:ilvl w:val="0"/>
          <w:numId w:val="5"/>
        </w:numPr>
        <w:ind w:left="180" w:firstLine="0"/>
      </w:pPr>
      <w:r>
        <w:t xml:space="preserve">Go back the </w:t>
      </w:r>
      <w:r w:rsidRPr="00B51A60">
        <w:rPr>
          <w:b/>
        </w:rPr>
        <w:t>Team Explorer</w:t>
      </w:r>
      <w:r>
        <w:t xml:space="preserve"> window.</w:t>
      </w:r>
    </w:p>
    <w:p w14:paraId="43F2207B" w14:textId="19F88AB4" w:rsidR="005F54B7" w:rsidRDefault="005F54B7" w:rsidP="00E66D59">
      <w:pPr>
        <w:pStyle w:val="ExerciseStep"/>
        <w:numPr>
          <w:ilvl w:val="0"/>
          <w:numId w:val="5"/>
        </w:numPr>
        <w:ind w:left="180" w:firstLine="0"/>
      </w:pPr>
      <w:r>
        <w:t xml:space="preserve">Expand the </w:t>
      </w:r>
      <w:r w:rsidRPr="00AC7EAA">
        <w:rPr>
          <w:b/>
        </w:rPr>
        <w:t>Current Sprint</w:t>
      </w:r>
      <w:r>
        <w:t xml:space="preserve"> folder. </w:t>
      </w:r>
    </w:p>
    <w:p w14:paraId="3AD4EF31" w14:textId="77777777" w:rsidR="005F54B7" w:rsidRDefault="005F54B7" w:rsidP="00E66D59">
      <w:pPr>
        <w:pStyle w:val="ExerciseStepFigure"/>
        <w:ind w:left="180"/>
        <w:jc w:val="center"/>
      </w:pPr>
      <w:r>
        <w:rPr>
          <w:noProof/>
        </w:rPr>
        <w:drawing>
          <wp:inline distT="0" distB="0" distL="0" distR="0" wp14:anchorId="64E94F4F" wp14:editId="65947B5D">
            <wp:extent cx="1964055" cy="1692592"/>
            <wp:effectExtent l="0" t="0" r="0" b="317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4055" cy="1692592"/>
                    </a:xfrm>
                    <a:prstGeom prst="rect">
                      <a:avLst/>
                    </a:prstGeom>
                  </pic:spPr>
                </pic:pic>
              </a:graphicData>
            </a:graphic>
          </wp:inline>
        </w:drawing>
      </w:r>
    </w:p>
    <w:p w14:paraId="15E902D8" w14:textId="77777777" w:rsidR="005F54B7" w:rsidRDefault="005F54B7" w:rsidP="00E66D59">
      <w:pPr>
        <w:pStyle w:val="ExerciseStep"/>
        <w:numPr>
          <w:ilvl w:val="0"/>
          <w:numId w:val="5"/>
        </w:numPr>
        <w:ind w:left="180" w:firstLine="0"/>
      </w:pPr>
      <w:r>
        <w:t>You’ll note that there are a number of pre-created queries.</w:t>
      </w:r>
    </w:p>
    <w:p w14:paraId="271EDC5B" w14:textId="77777777" w:rsidR="005F54B7" w:rsidRDefault="005F54B7" w:rsidP="00E66D59">
      <w:pPr>
        <w:pStyle w:val="ExerciseStep"/>
        <w:numPr>
          <w:ilvl w:val="0"/>
          <w:numId w:val="5"/>
        </w:numPr>
        <w:ind w:left="180" w:firstLine="0"/>
      </w:pPr>
      <w:r>
        <w:t xml:space="preserve">Double-click on the </w:t>
      </w:r>
      <w:r w:rsidRPr="007E2F85">
        <w:rPr>
          <w:b/>
        </w:rPr>
        <w:t>Unfinished Work</w:t>
      </w:r>
      <w:r>
        <w:t xml:space="preserve"> query. This runs the query and opens a results window.</w:t>
      </w:r>
    </w:p>
    <w:p w14:paraId="65F85843" w14:textId="77777777" w:rsidR="005F54B7" w:rsidRDefault="005F54B7" w:rsidP="00E66D59">
      <w:pPr>
        <w:pStyle w:val="ExerciseStepFigure"/>
        <w:ind w:left="180"/>
        <w:jc w:val="center"/>
      </w:pPr>
      <w:r>
        <w:rPr>
          <w:noProof/>
        </w:rPr>
        <w:drawing>
          <wp:inline distT="0" distB="0" distL="0" distR="0" wp14:anchorId="0C4D8DAF" wp14:editId="16411F76">
            <wp:extent cx="4581144" cy="1115568"/>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4581144" cy="1115568"/>
                    </a:xfrm>
                    <a:prstGeom prst="rect">
                      <a:avLst/>
                    </a:prstGeom>
                  </pic:spPr>
                </pic:pic>
              </a:graphicData>
            </a:graphic>
          </wp:inline>
        </w:drawing>
      </w:r>
    </w:p>
    <w:p w14:paraId="035EEDF1" w14:textId="77777777" w:rsidR="005F54B7" w:rsidRDefault="005F54B7" w:rsidP="00E66D59">
      <w:pPr>
        <w:pStyle w:val="ExerciseStep"/>
        <w:numPr>
          <w:ilvl w:val="0"/>
          <w:numId w:val="5"/>
        </w:numPr>
        <w:ind w:left="180" w:firstLine="0"/>
      </w:pPr>
      <w:r>
        <w:t xml:space="preserve">Double-click on </w:t>
      </w:r>
      <w:r w:rsidRPr="007E2F85">
        <w:rPr>
          <w:b/>
        </w:rPr>
        <w:t xml:space="preserve">Add </w:t>
      </w:r>
      <w:r>
        <w:rPr>
          <w:b/>
        </w:rPr>
        <w:t>Master Branding</w:t>
      </w:r>
      <w:r>
        <w:t xml:space="preserve"> work item. This opens the Task you created earlier. It uses the built-in web browser to render the Task (you may be prompted to log in when you open your first work item).</w:t>
      </w:r>
    </w:p>
    <w:p w14:paraId="6BDAE3BB" w14:textId="77777777" w:rsidR="005F54B7" w:rsidRDefault="005F54B7" w:rsidP="00E66D59">
      <w:pPr>
        <w:pStyle w:val="ExerciseStepFigure"/>
        <w:ind w:left="180"/>
        <w:jc w:val="center"/>
      </w:pPr>
      <w:r>
        <w:rPr>
          <w:noProof/>
        </w:rPr>
        <w:lastRenderedPageBreak/>
        <w:drawing>
          <wp:inline distT="0" distB="0" distL="0" distR="0" wp14:anchorId="5B609DC6" wp14:editId="24919FB4">
            <wp:extent cx="3858768" cy="3648456"/>
            <wp:effectExtent l="0" t="0" r="889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3858768" cy="3648456"/>
                    </a:xfrm>
                    <a:prstGeom prst="rect">
                      <a:avLst/>
                    </a:prstGeom>
                  </pic:spPr>
                </pic:pic>
              </a:graphicData>
            </a:graphic>
          </wp:inline>
        </w:drawing>
      </w:r>
    </w:p>
    <w:p w14:paraId="475F6B14" w14:textId="77777777" w:rsidR="005F54B7" w:rsidRDefault="005F54B7" w:rsidP="00E66D59">
      <w:pPr>
        <w:pStyle w:val="ExerciseStep"/>
        <w:numPr>
          <w:ilvl w:val="0"/>
          <w:numId w:val="5"/>
        </w:numPr>
        <w:ind w:left="180" w:firstLine="0"/>
      </w:pPr>
      <w:r>
        <w:t xml:space="preserve">In the Discussion section, add a note like </w:t>
      </w:r>
      <w:r w:rsidRPr="00CC3D62">
        <w:rPr>
          <w:b/>
        </w:rPr>
        <w:t>Working on site changes</w:t>
      </w:r>
      <w:r>
        <w:t>.</w:t>
      </w:r>
    </w:p>
    <w:p w14:paraId="329BB8B5" w14:textId="77777777" w:rsidR="005F54B7" w:rsidRDefault="005F54B7" w:rsidP="00E66D59">
      <w:pPr>
        <w:pStyle w:val="ExerciseStepFigure"/>
        <w:ind w:left="180"/>
        <w:jc w:val="center"/>
      </w:pPr>
      <w:r>
        <w:rPr>
          <w:noProof/>
        </w:rPr>
        <w:drawing>
          <wp:inline distT="0" distB="0" distL="0" distR="0" wp14:anchorId="01A89004" wp14:editId="3AA991D7">
            <wp:extent cx="3721418" cy="778193"/>
            <wp:effectExtent l="0" t="0" r="0" b="3175"/>
            <wp:docPr id="275"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1418" cy="778193"/>
                    </a:xfrm>
                    <a:prstGeom prst="rect">
                      <a:avLst/>
                    </a:prstGeom>
                  </pic:spPr>
                </pic:pic>
              </a:graphicData>
            </a:graphic>
          </wp:inline>
        </w:drawing>
      </w:r>
    </w:p>
    <w:p w14:paraId="1B09B473" w14:textId="77777777" w:rsidR="005F54B7" w:rsidRDefault="005F54B7" w:rsidP="00E66D59">
      <w:pPr>
        <w:pStyle w:val="ExerciseStep"/>
        <w:numPr>
          <w:ilvl w:val="0"/>
          <w:numId w:val="5"/>
        </w:numPr>
        <w:ind w:left="180" w:firstLine="0"/>
      </w:pPr>
      <w:r>
        <w:t xml:space="preserve">Click the </w:t>
      </w:r>
      <w:r w:rsidRPr="00B84CB5">
        <w:rPr>
          <w:b/>
        </w:rPr>
        <w:t>Save</w:t>
      </w:r>
      <w:r>
        <w:t xml:space="preserve"> button to save your changes and then close the tab for the Task.</w:t>
      </w:r>
    </w:p>
    <w:p w14:paraId="5E5C5832" w14:textId="77777777" w:rsidR="005F54B7" w:rsidRDefault="005F54B7" w:rsidP="00E66D59">
      <w:pPr>
        <w:pStyle w:val="ExerciseStep"/>
        <w:numPr>
          <w:ilvl w:val="0"/>
          <w:numId w:val="0"/>
        </w:numPr>
        <w:ind w:left="180"/>
      </w:pPr>
      <w:r>
        <w:t>You’re can create a Product Backlog Item and child tasks in Eclipse too.</w:t>
      </w:r>
    </w:p>
    <w:p w14:paraId="666F34B1" w14:textId="27123CFD" w:rsidR="005F54B7" w:rsidRDefault="005F54B7" w:rsidP="00E66D59">
      <w:pPr>
        <w:pStyle w:val="ExerciseStep"/>
        <w:numPr>
          <w:ilvl w:val="0"/>
          <w:numId w:val="5"/>
        </w:numPr>
        <w:ind w:left="180" w:firstLine="0"/>
        <w:jc w:val="center"/>
      </w:pPr>
      <w:r>
        <w:lastRenderedPageBreak/>
        <w:t xml:space="preserve">Back in the Team Explorer, click the </w:t>
      </w:r>
      <w:r w:rsidRPr="004945E1">
        <w:rPr>
          <w:b/>
        </w:rPr>
        <w:t>New Work Item</w:t>
      </w:r>
      <w:r>
        <w:t xml:space="preserve"> link and pick </w:t>
      </w:r>
      <w:r w:rsidRPr="004945E1">
        <w:rPr>
          <w:b/>
        </w:rPr>
        <w:t>Product Backlog Item</w:t>
      </w:r>
      <w:r>
        <w:t>.</w:t>
      </w:r>
      <w:r>
        <w:rPr>
          <w:noProof/>
        </w:rPr>
        <w:drawing>
          <wp:inline distT="0" distB="0" distL="0" distR="0" wp14:anchorId="164CBB47" wp14:editId="18B94D64">
            <wp:extent cx="2056924" cy="3564255"/>
            <wp:effectExtent l="0" t="0" r="635"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6924" cy="3564255"/>
                    </a:xfrm>
                    <a:prstGeom prst="rect">
                      <a:avLst/>
                    </a:prstGeom>
                  </pic:spPr>
                </pic:pic>
              </a:graphicData>
            </a:graphic>
          </wp:inline>
        </w:drawing>
      </w:r>
    </w:p>
    <w:p w14:paraId="53455140" w14:textId="77777777" w:rsidR="005F54B7" w:rsidRDefault="005F54B7" w:rsidP="00E66D59">
      <w:pPr>
        <w:pStyle w:val="ExerciseStep"/>
        <w:numPr>
          <w:ilvl w:val="0"/>
          <w:numId w:val="5"/>
        </w:numPr>
        <w:ind w:left="180" w:firstLine="0"/>
      </w:pPr>
      <w:r>
        <w:t xml:space="preserve">Once the new PBI opens, in the </w:t>
      </w:r>
      <w:r w:rsidRPr="00CC3D62">
        <w:rPr>
          <w:b/>
        </w:rPr>
        <w:t>Title</w:t>
      </w:r>
      <w:r>
        <w:t xml:space="preserve">, enter </w:t>
      </w:r>
      <w:r>
        <w:rPr>
          <w:b/>
        </w:rPr>
        <w:t>Fare Information Retrieval</w:t>
      </w:r>
      <w:r>
        <w:t>.</w:t>
      </w:r>
    </w:p>
    <w:p w14:paraId="254AF41F" w14:textId="77777777" w:rsidR="005F54B7" w:rsidRDefault="005F54B7" w:rsidP="00E66D59">
      <w:pPr>
        <w:pStyle w:val="ExerciseStep"/>
        <w:numPr>
          <w:ilvl w:val="0"/>
          <w:numId w:val="5"/>
        </w:numPr>
        <w:ind w:left="180" w:firstLine="0"/>
      </w:pPr>
      <w:r>
        <w:t>Assign the work item to yourself.</w:t>
      </w:r>
    </w:p>
    <w:p w14:paraId="18F1A64C" w14:textId="77777777" w:rsidR="004945E1" w:rsidRDefault="005F54B7" w:rsidP="00E66D59">
      <w:pPr>
        <w:pStyle w:val="ExerciseStep"/>
        <w:numPr>
          <w:ilvl w:val="0"/>
          <w:numId w:val="5"/>
        </w:numPr>
        <w:ind w:left="180" w:firstLine="0"/>
      </w:pPr>
      <w:r>
        <w:t xml:space="preserve">Set the Iteration to </w:t>
      </w:r>
      <w:r w:rsidRPr="00D57939">
        <w:rPr>
          <w:b/>
        </w:rPr>
        <w:t>Sprint 1</w:t>
      </w:r>
    </w:p>
    <w:p w14:paraId="78BEA5A9" w14:textId="0ACDEC5F" w:rsidR="005F54B7" w:rsidRDefault="005F54B7" w:rsidP="00E66D59">
      <w:pPr>
        <w:pStyle w:val="ExerciseStep"/>
        <w:numPr>
          <w:ilvl w:val="0"/>
          <w:numId w:val="5"/>
        </w:numPr>
        <w:ind w:left="180" w:firstLine="0"/>
      </w:pPr>
      <w:r>
        <w:t xml:space="preserve">Add a description like </w:t>
      </w:r>
      <w:r w:rsidRPr="004945E1">
        <w:rPr>
          <w:b/>
        </w:rPr>
        <w:t>Configure results form to show formatted data for fares.</w:t>
      </w:r>
      <w:r>
        <w:t xml:space="preserve"> Also feel free to add extra items like Acceptance Criteria, Effort and Business Value if you’d like.</w:t>
      </w:r>
    </w:p>
    <w:p w14:paraId="44E636F6" w14:textId="77777777" w:rsidR="005F54B7" w:rsidRDefault="005F54B7" w:rsidP="00E66D59">
      <w:pPr>
        <w:pStyle w:val="ExerciseStepFigure"/>
        <w:ind w:left="180"/>
        <w:jc w:val="center"/>
      </w:pPr>
      <w:r>
        <w:rPr>
          <w:noProof/>
        </w:rPr>
        <w:drawing>
          <wp:inline distT="0" distB="0" distL="0" distR="0" wp14:anchorId="17DAAA74" wp14:editId="3AC9F5AA">
            <wp:extent cx="4457700" cy="3147536"/>
            <wp:effectExtent l="0" t="0" r="0" b="0"/>
            <wp:docPr id="276"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4457700" cy="3147536"/>
                    </a:xfrm>
                    <a:prstGeom prst="rect">
                      <a:avLst/>
                    </a:prstGeom>
                  </pic:spPr>
                </pic:pic>
              </a:graphicData>
            </a:graphic>
          </wp:inline>
        </w:drawing>
      </w:r>
    </w:p>
    <w:p w14:paraId="4ED74ADE" w14:textId="77777777" w:rsidR="005F54B7" w:rsidRDefault="005F54B7" w:rsidP="00E66D59">
      <w:pPr>
        <w:pStyle w:val="ExerciseStep"/>
        <w:numPr>
          <w:ilvl w:val="0"/>
          <w:numId w:val="5"/>
        </w:numPr>
        <w:ind w:left="180" w:firstLine="0"/>
      </w:pPr>
      <w:r>
        <w:lastRenderedPageBreak/>
        <w:t>Save the work item.</w:t>
      </w:r>
    </w:p>
    <w:p w14:paraId="345FF5C6" w14:textId="77777777" w:rsidR="005F54B7" w:rsidRDefault="005F54B7" w:rsidP="00E66D59">
      <w:pPr>
        <w:pStyle w:val="ExerciseStep"/>
        <w:numPr>
          <w:ilvl w:val="0"/>
          <w:numId w:val="5"/>
        </w:numPr>
        <w:ind w:left="180" w:firstLine="0"/>
      </w:pPr>
      <w:r>
        <w:t>Then like before add the following child Task items, assigning each to yourself:</w:t>
      </w:r>
      <w:r>
        <w:br/>
        <w:t xml:space="preserve">* </w:t>
      </w:r>
      <w:r w:rsidRPr="000929DC">
        <w:rPr>
          <w:b/>
        </w:rPr>
        <w:t>Add formatting for fare data</w:t>
      </w:r>
      <w:r w:rsidRPr="000929DC">
        <w:rPr>
          <w:b/>
        </w:rPr>
        <w:br/>
        <w:t>* Test new site</w:t>
      </w:r>
    </w:p>
    <w:p w14:paraId="60647F93" w14:textId="77777777" w:rsidR="005F54B7" w:rsidRDefault="005F54B7" w:rsidP="00E66D59">
      <w:pPr>
        <w:pStyle w:val="ExerciseStep"/>
        <w:numPr>
          <w:ilvl w:val="0"/>
          <w:numId w:val="0"/>
        </w:numPr>
        <w:ind w:left="180"/>
      </w:pPr>
      <w:r>
        <w:t>Save and close each task after you create it.</w:t>
      </w:r>
    </w:p>
    <w:p w14:paraId="0A7F11A8" w14:textId="77777777" w:rsidR="005F54B7" w:rsidRDefault="005F54B7" w:rsidP="00E66D59">
      <w:pPr>
        <w:pStyle w:val="ExerciseStep"/>
        <w:numPr>
          <w:ilvl w:val="0"/>
          <w:numId w:val="5"/>
        </w:numPr>
        <w:ind w:left="180" w:firstLine="0"/>
      </w:pPr>
      <w:r>
        <w:t xml:space="preserve">Change the PBI to </w:t>
      </w:r>
      <w:r w:rsidRPr="002A0E40">
        <w:rPr>
          <w:b/>
        </w:rPr>
        <w:t>Committed</w:t>
      </w:r>
      <w:r>
        <w:t xml:space="preserve"> and save it.</w:t>
      </w:r>
    </w:p>
    <w:p w14:paraId="47D5190C" w14:textId="77777777" w:rsidR="005F54B7" w:rsidRDefault="005F54B7" w:rsidP="00E66D59">
      <w:pPr>
        <w:pStyle w:val="ExerciseStepFigure"/>
        <w:ind w:left="180"/>
        <w:jc w:val="center"/>
      </w:pPr>
      <w:r>
        <w:rPr>
          <w:noProof/>
        </w:rPr>
        <w:drawing>
          <wp:inline distT="0" distB="0" distL="0" distR="0" wp14:anchorId="70E24635" wp14:editId="33AC5C16">
            <wp:extent cx="4457700" cy="2355056"/>
            <wp:effectExtent l="0" t="0" r="0" b="7620"/>
            <wp:docPr id="277"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4457700" cy="2355056"/>
                    </a:xfrm>
                    <a:prstGeom prst="rect">
                      <a:avLst/>
                    </a:prstGeom>
                  </pic:spPr>
                </pic:pic>
              </a:graphicData>
            </a:graphic>
          </wp:inline>
        </w:drawing>
      </w:r>
    </w:p>
    <w:p w14:paraId="552EB1FB" w14:textId="77777777" w:rsidR="005F54B7" w:rsidRDefault="005F54B7" w:rsidP="00E66D59">
      <w:pPr>
        <w:pStyle w:val="ExerciseStep"/>
        <w:numPr>
          <w:ilvl w:val="0"/>
          <w:numId w:val="5"/>
        </w:numPr>
        <w:ind w:left="180" w:firstLine="0"/>
      </w:pPr>
      <w:r>
        <w:t>When done, close the PBI tab.</w:t>
      </w:r>
    </w:p>
    <w:p w14:paraId="65F24E5D" w14:textId="04A96284" w:rsidR="005F54B7" w:rsidRDefault="005F54B7" w:rsidP="00E66D59">
      <w:pPr>
        <w:pStyle w:val="ListParagraph"/>
        <w:numPr>
          <w:ilvl w:val="0"/>
          <w:numId w:val="5"/>
        </w:numPr>
        <w:ind w:left="180" w:firstLine="0"/>
      </w:pPr>
      <w:r>
        <w:t xml:space="preserve">Next, refresh the </w:t>
      </w:r>
      <w:r w:rsidRPr="004945E1">
        <w:rPr>
          <w:b/>
        </w:rPr>
        <w:t>Unfinished Work</w:t>
      </w:r>
      <w:r>
        <w:t xml:space="preserve"> query.</w:t>
      </w:r>
    </w:p>
    <w:p w14:paraId="1BB532CF" w14:textId="77777777" w:rsidR="005F54B7" w:rsidRDefault="005F54B7" w:rsidP="00E66D59">
      <w:pPr>
        <w:pStyle w:val="ExerciseStepFigure"/>
        <w:ind w:left="180"/>
      </w:pPr>
      <w:r>
        <w:rPr>
          <w:noProof/>
        </w:rPr>
        <w:drawing>
          <wp:inline distT="0" distB="0" distL="0" distR="0" wp14:anchorId="76558324" wp14:editId="49950366">
            <wp:extent cx="904762" cy="29523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762" cy="295238"/>
                    </a:xfrm>
                    <a:prstGeom prst="rect">
                      <a:avLst/>
                    </a:prstGeom>
                  </pic:spPr>
                </pic:pic>
              </a:graphicData>
            </a:graphic>
          </wp:inline>
        </w:drawing>
      </w:r>
    </w:p>
    <w:p w14:paraId="116AEDB1" w14:textId="77777777" w:rsidR="005F54B7" w:rsidRDefault="005F54B7" w:rsidP="00E66D59">
      <w:pPr>
        <w:pStyle w:val="ExerciseStepFigure"/>
        <w:ind w:left="180"/>
        <w:jc w:val="center"/>
      </w:pPr>
      <w:r>
        <w:rPr>
          <w:noProof/>
        </w:rPr>
        <w:drawing>
          <wp:inline distT="0" distB="0" distL="0" distR="0" wp14:anchorId="74B03BB0" wp14:editId="27EED4C3">
            <wp:extent cx="5943600" cy="2148205"/>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48205"/>
                    </a:xfrm>
                    <a:prstGeom prst="rect">
                      <a:avLst/>
                    </a:prstGeom>
                  </pic:spPr>
                </pic:pic>
              </a:graphicData>
            </a:graphic>
          </wp:inline>
        </w:drawing>
      </w:r>
    </w:p>
    <w:p w14:paraId="4E2D6582" w14:textId="77777777" w:rsidR="005F54B7" w:rsidRDefault="005F54B7" w:rsidP="00E66D59">
      <w:pPr>
        <w:pStyle w:val="ExerciseStep"/>
        <w:numPr>
          <w:ilvl w:val="0"/>
          <w:numId w:val="5"/>
        </w:numPr>
        <w:ind w:left="180" w:firstLine="0"/>
      </w:pPr>
      <w:r>
        <w:t xml:space="preserve">Close the </w:t>
      </w:r>
      <w:r w:rsidRPr="004347EA">
        <w:rPr>
          <w:b/>
        </w:rPr>
        <w:t>Unfinished Work</w:t>
      </w:r>
      <w:r>
        <w:t xml:space="preserve"> query tab.</w:t>
      </w:r>
    </w:p>
    <w:p w14:paraId="3E9C0DA2" w14:textId="77777777" w:rsidR="005F54B7" w:rsidRDefault="005F54B7" w:rsidP="00E66D59">
      <w:pPr>
        <w:pStyle w:val="ExerciseStep"/>
        <w:numPr>
          <w:ilvl w:val="0"/>
          <w:numId w:val="0"/>
        </w:numPr>
        <w:ind w:left="180"/>
      </w:pPr>
      <w:r>
        <w:t>Let’s have a look at what’s already installed in the VM.</w:t>
      </w:r>
    </w:p>
    <w:p w14:paraId="03C3DECA" w14:textId="77777777" w:rsidR="005F54B7" w:rsidRDefault="005F54B7" w:rsidP="00E66D59">
      <w:pPr>
        <w:pStyle w:val="ExerciseStep"/>
        <w:numPr>
          <w:ilvl w:val="0"/>
          <w:numId w:val="5"/>
        </w:numPr>
        <w:ind w:left="180" w:firstLine="0"/>
      </w:pPr>
      <w:r>
        <w:t>If necessary, start Firefox. If it’s already running, switch to it and open a new tab.</w:t>
      </w:r>
    </w:p>
    <w:p w14:paraId="0C46A42F" w14:textId="77777777" w:rsidR="005F54B7" w:rsidRDefault="005F54B7" w:rsidP="00E66D59">
      <w:pPr>
        <w:pStyle w:val="ExerciseStep"/>
        <w:numPr>
          <w:ilvl w:val="0"/>
          <w:numId w:val="5"/>
        </w:numPr>
        <w:ind w:left="180" w:firstLine="0"/>
      </w:pPr>
      <w:r>
        <w:t>The application is a Java application using JSP pages hosted in Tomcat that reads data from a MySQL database</w:t>
      </w:r>
    </w:p>
    <w:p w14:paraId="0D15466A" w14:textId="77777777" w:rsidR="005F54B7" w:rsidRDefault="005F54B7" w:rsidP="00E66D59">
      <w:pPr>
        <w:pStyle w:val="ExerciseStep"/>
        <w:numPr>
          <w:ilvl w:val="0"/>
          <w:numId w:val="5"/>
        </w:numPr>
        <w:ind w:left="180" w:firstLine="0"/>
      </w:pPr>
      <w:r>
        <w:lastRenderedPageBreak/>
        <w:t xml:space="preserve">On a fresh tab, navigate to </w:t>
      </w:r>
      <w:hyperlink r:id="rId29" w:history="1">
        <w:r w:rsidRPr="00932A05">
          <w:rPr>
            <w:rStyle w:val="Hyperlink"/>
          </w:rPr>
          <w:t>http://localhost:8080/myshuttledev/</w:t>
        </w:r>
      </w:hyperlink>
      <w:r>
        <w:t>.</w:t>
      </w:r>
    </w:p>
    <w:p w14:paraId="043B11D9" w14:textId="21BF01F2" w:rsidR="005F54B7" w:rsidRDefault="00D71F8F" w:rsidP="00E66D59">
      <w:pPr>
        <w:pStyle w:val="ExerciseStepFigure"/>
        <w:ind w:left="180"/>
        <w:jc w:val="center"/>
      </w:pPr>
      <w:r>
        <w:rPr>
          <w:noProof/>
        </w:rPr>
        <w:drawing>
          <wp:inline distT="0" distB="0" distL="0" distR="0" wp14:anchorId="37BA6660" wp14:editId="6CB158E5">
            <wp:extent cx="5943600" cy="187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73250"/>
                    </a:xfrm>
                    <a:prstGeom prst="rect">
                      <a:avLst/>
                    </a:prstGeom>
                  </pic:spPr>
                </pic:pic>
              </a:graphicData>
            </a:graphic>
          </wp:inline>
        </w:drawing>
      </w:r>
    </w:p>
    <w:p w14:paraId="6928744B" w14:textId="77777777" w:rsidR="005F54B7" w:rsidRDefault="005F54B7" w:rsidP="00E66D59">
      <w:pPr>
        <w:pStyle w:val="ExerciseStep"/>
        <w:numPr>
          <w:ilvl w:val="0"/>
          <w:numId w:val="5"/>
        </w:numPr>
        <w:ind w:left="180" w:firstLine="0"/>
      </w:pPr>
      <w:r>
        <w:t xml:space="preserve">In the </w:t>
      </w:r>
      <w:r w:rsidRPr="00F24CD0">
        <w:rPr>
          <w:b/>
        </w:rPr>
        <w:t>Employee email</w:t>
      </w:r>
      <w:r>
        <w:t xml:space="preserve"> field, enter </w:t>
      </w:r>
      <w:r w:rsidRPr="00F24CD0">
        <w:rPr>
          <w:b/>
        </w:rPr>
        <w:t>barney</w:t>
      </w:r>
      <w:r>
        <w:t>.</w:t>
      </w:r>
    </w:p>
    <w:p w14:paraId="50023F81" w14:textId="77777777" w:rsidR="005F54B7" w:rsidRDefault="005F54B7" w:rsidP="00E66D59">
      <w:pPr>
        <w:pStyle w:val="ExerciseStep"/>
        <w:numPr>
          <w:ilvl w:val="0"/>
          <w:numId w:val="5"/>
        </w:numPr>
        <w:ind w:left="180" w:firstLine="0"/>
      </w:pPr>
      <w:r>
        <w:t xml:space="preserve">In the </w:t>
      </w:r>
      <w:r w:rsidRPr="00F24CD0">
        <w:rPr>
          <w:b/>
        </w:rPr>
        <w:t>Employee password</w:t>
      </w:r>
      <w:r>
        <w:t xml:space="preserve"> field, enter </w:t>
      </w:r>
      <w:proofErr w:type="spellStart"/>
      <w:r w:rsidRPr="00F24CD0">
        <w:rPr>
          <w:b/>
        </w:rPr>
        <w:t>barneypassword</w:t>
      </w:r>
      <w:proofErr w:type="spellEnd"/>
      <w:r>
        <w:t>.</w:t>
      </w:r>
    </w:p>
    <w:p w14:paraId="221A0EFF" w14:textId="14C8EA7E" w:rsidR="005F54B7" w:rsidRDefault="005F54B7" w:rsidP="00E66D59">
      <w:pPr>
        <w:pStyle w:val="ExerciseStep"/>
        <w:numPr>
          <w:ilvl w:val="0"/>
          <w:numId w:val="5"/>
        </w:numPr>
        <w:ind w:left="180" w:firstLine="0"/>
      </w:pPr>
      <w:r>
        <w:t xml:space="preserve">Click </w:t>
      </w:r>
      <w:r w:rsidRPr="00D57939">
        <w:rPr>
          <w:b/>
        </w:rPr>
        <w:t>Submit query</w:t>
      </w:r>
      <w:r w:rsidR="00D71F8F">
        <w:t xml:space="preserve"> and </w:t>
      </w:r>
      <w:r>
        <w:t xml:space="preserve">Firefox </w:t>
      </w:r>
      <w:r w:rsidR="00D71F8F">
        <w:t>will take</w:t>
      </w:r>
      <w:r>
        <w:t xml:space="preserve"> you to the Dashboard page.</w:t>
      </w:r>
    </w:p>
    <w:p w14:paraId="5CBE13E4" w14:textId="60FB05FB" w:rsidR="005F54B7" w:rsidRDefault="00D71F8F" w:rsidP="00E66D59">
      <w:pPr>
        <w:pStyle w:val="ExerciseStepFigure"/>
        <w:ind w:left="180"/>
        <w:jc w:val="center"/>
      </w:pPr>
      <w:r>
        <w:rPr>
          <w:noProof/>
        </w:rPr>
        <w:drawing>
          <wp:inline distT="0" distB="0" distL="0" distR="0" wp14:anchorId="19216ADE" wp14:editId="2661B82E">
            <wp:extent cx="5943600" cy="1826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26895"/>
                    </a:xfrm>
                    <a:prstGeom prst="rect">
                      <a:avLst/>
                    </a:prstGeom>
                  </pic:spPr>
                </pic:pic>
              </a:graphicData>
            </a:graphic>
          </wp:inline>
        </w:drawing>
      </w:r>
    </w:p>
    <w:p w14:paraId="030E0812" w14:textId="77777777" w:rsidR="005F54B7" w:rsidRDefault="005F54B7" w:rsidP="00E66D59">
      <w:pPr>
        <w:pStyle w:val="ExerciseStep"/>
        <w:numPr>
          <w:ilvl w:val="0"/>
          <w:numId w:val="5"/>
        </w:numPr>
        <w:ind w:left="180" w:firstLine="0"/>
      </w:pPr>
      <w:r>
        <w:t xml:space="preserve">Click the </w:t>
      </w:r>
      <w:r w:rsidRPr="00A7093F">
        <w:rPr>
          <w:b/>
        </w:rPr>
        <w:t>Click here</w:t>
      </w:r>
      <w:r>
        <w:t xml:space="preserve"> link.</w:t>
      </w:r>
    </w:p>
    <w:p w14:paraId="4C583FC7" w14:textId="77777777" w:rsidR="005F54B7" w:rsidRDefault="005F54B7" w:rsidP="00E66D59">
      <w:pPr>
        <w:pStyle w:val="ExerciseStep"/>
        <w:numPr>
          <w:ilvl w:val="0"/>
          <w:numId w:val="5"/>
        </w:numPr>
        <w:ind w:left="180" w:firstLine="0"/>
      </w:pPr>
      <w:r>
        <w:t>The last page displays all of the logged in users fares.</w:t>
      </w:r>
    </w:p>
    <w:p w14:paraId="709399B2" w14:textId="696137BD" w:rsidR="005F54B7" w:rsidRDefault="00D71F8F" w:rsidP="00E66D59">
      <w:pPr>
        <w:pStyle w:val="ExerciseStepFigure"/>
        <w:ind w:left="180"/>
        <w:jc w:val="center"/>
      </w:pPr>
      <w:r>
        <w:rPr>
          <w:noProof/>
        </w:rPr>
        <w:drawing>
          <wp:inline distT="0" distB="0" distL="0" distR="0" wp14:anchorId="51A42C98" wp14:editId="45F6434A">
            <wp:extent cx="5943600" cy="2500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00630"/>
                    </a:xfrm>
                    <a:prstGeom prst="rect">
                      <a:avLst/>
                    </a:prstGeom>
                  </pic:spPr>
                </pic:pic>
              </a:graphicData>
            </a:graphic>
          </wp:inline>
        </w:drawing>
      </w:r>
    </w:p>
    <w:p w14:paraId="697C41CA" w14:textId="39F1A18F" w:rsidR="005F54B7" w:rsidRDefault="005F54B7" w:rsidP="00E66D59">
      <w:pPr>
        <w:pStyle w:val="ExerciseNote"/>
        <w:ind w:left="180" w:right="180"/>
      </w:pPr>
      <w:r>
        <w:lastRenderedPageBreak/>
        <w:t>As you can see, there’s some work to do to get the pages looking more professional. When you’re done, the pages will look like the following.</w:t>
      </w:r>
      <w:r w:rsidR="002E0AA6">
        <w:t xml:space="preserve"> </w:t>
      </w:r>
    </w:p>
    <w:p w14:paraId="5EF4D399" w14:textId="77777777" w:rsidR="005F54B7" w:rsidRDefault="005F54B7" w:rsidP="00E66D59">
      <w:pPr>
        <w:pStyle w:val="ExerciseStepFigure"/>
        <w:ind w:left="180"/>
        <w:jc w:val="center"/>
      </w:pPr>
      <w:r>
        <w:rPr>
          <w:noProof/>
        </w:rPr>
        <w:drawing>
          <wp:inline distT="0" distB="0" distL="0" distR="0" wp14:anchorId="1C3470E7" wp14:editId="22DC16C0">
            <wp:extent cx="5038344" cy="3584448"/>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5038344" cy="3584448"/>
                    </a:xfrm>
                    <a:prstGeom prst="rect">
                      <a:avLst/>
                    </a:prstGeom>
                  </pic:spPr>
                </pic:pic>
              </a:graphicData>
            </a:graphic>
          </wp:inline>
        </w:drawing>
      </w:r>
    </w:p>
    <w:p w14:paraId="71668007" w14:textId="77777777" w:rsidR="005F54B7" w:rsidRDefault="005F54B7" w:rsidP="00E66D59">
      <w:pPr>
        <w:pStyle w:val="ExerciseStepFigure"/>
        <w:ind w:left="180"/>
      </w:pPr>
      <w:r>
        <w:rPr>
          <w:noProof/>
        </w:rPr>
        <w:drawing>
          <wp:inline distT="0" distB="0" distL="0" distR="0" wp14:anchorId="70618C81" wp14:editId="69581903">
            <wp:extent cx="5038344" cy="3584448"/>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038344" cy="3584448"/>
                    </a:xfrm>
                    <a:prstGeom prst="rect">
                      <a:avLst/>
                    </a:prstGeom>
                  </pic:spPr>
                </pic:pic>
              </a:graphicData>
            </a:graphic>
          </wp:inline>
        </w:drawing>
      </w:r>
    </w:p>
    <w:p w14:paraId="044A7885" w14:textId="77777777" w:rsidR="005F54B7" w:rsidRDefault="005F54B7" w:rsidP="00E66D59">
      <w:pPr>
        <w:pStyle w:val="ExerciseStepFigure"/>
        <w:ind w:left="180"/>
      </w:pPr>
      <w:r>
        <w:rPr>
          <w:noProof/>
        </w:rPr>
        <w:lastRenderedPageBreak/>
        <w:drawing>
          <wp:inline distT="0" distB="0" distL="0" distR="0" wp14:anchorId="73C47482" wp14:editId="52B6990F">
            <wp:extent cx="5937337" cy="3611880"/>
            <wp:effectExtent l="0" t="0" r="635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937337" cy="3611880"/>
                    </a:xfrm>
                    <a:prstGeom prst="rect">
                      <a:avLst/>
                    </a:prstGeom>
                  </pic:spPr>
                </pic:pic>
              </a:graphicData>
            </a:graphic>
          </wp:inline>
        </w:drawing>
      </w:r>
    </w:p>
    <w:p w14:paraId="37FE300D" w14:textId="77777777" w:rsidR="005F54B7" w:rsidRDefault="005F54B7" w:rsidP="00E66D59">
      <w:pPr>
        <w:pStyle w:val="ExerciseStep"/>
        <w:numPr>
          <w:ilvl w:val="0"/>
          <w:numId w:val="5"/>
        </w:numPr>
        <w:ind w:left="180" w:firstLine="0"/>
      </w:pPr>
      <w:r>
        <w:t>Switch to Eclipse and change to the Java EE perspective.</w:t>
      </w:r>
    </w:p>
    <w:p w14:paraId="2D86433B" w14:textId="77777777" w:rsidR="005F54B7" w:rsidRDefault="005F54B7" w:rsidP="00E66D59">
      <w:pPr>
        <w:pStyle w:val="ExerciseStep"/>
        <w:numPr>
          <w:ilvl w:val="0"/>
          <w:numId w:val="5"/>
        </w:numPr>
        <w:ind w:left="180" w:firstLine="0"/>
      </w:pPr>
      <w:r>
        <w:t xml:space="preserve">Right-click on the </w:t>
      </w:r>
      <w:proofErr w:type="spellStart"/>
      <w:r w:rsidRPr="00D57939">
        <w:rPr>
          <w:b/>
        </w:rPr>
        <w:t>jdev</w:t>
      </w:r>
      <w:proofErr w:type="spellEnd"/>
      <w:r w:rsidRPr="00D57939">
        <w:rPr>
          <w:b/>
        </w:rPr>
        <w:t>/</w:t>
      </w:r>
      <w:proofErr w:type="spellStart"/>
      <w:r w:rsidRPr="00D57939">
        <w:rPr>
          <w:b/>
        </w:rPr>
        <w:t>src</w:t>
      </w:r>
      <w:proofErr w:type="spellEnd"/>
      <w:r w:rsidRPr="00D57939">
        <w:rPr>
          <w:b/>
        </w:rPr>
        <w:t>/main/</w:t>
      </w:r>
      <w:proofErr w:type="spellStart"/>
      <w:r w:rsidRPr="00D57939">
        <w:rPr>
          <w:b/>
        </w:rPr>
        <w:t>webapp</w:t>
      </w:r>
      <w:proofErr w:type="spellEnd"/>
      <w:r>
        <w:t xml:space="preserve"> project node and select </w:t>
      </w:r>
      <w:r w:rsidRPr="00D57939">
        <w:rPr>
          <w:b/>
        </w:rPr>
        <w:t>Import</w:t>
      </w:r>
      <w:r>
        <w:t>.</w:t>
      </w:r>
    </w:p>
    <w:p w14:paraId="12CE067A" w14:textId="77777777" w:rsidR="005F54B7" w:rsidRDefault="005F54B7" w:rsidP="005D58C8">
      <w:pPr>
        <w:ind w:left="270"/>
      </w:pPr>
      <w:r>
        <w:br w:type="page"/>
      </w:r>
    </w:p>
    <w:p w14:paraId="04DB3A36" w14:textId="77777777" w:rsidR="005F54B7" w:rsidRDefault="005F54B7" w:rsidP="00AC7EAA">
      <w:pPr>
        <w:pStyle w:val="ExerciseStep"/>
        <w:numPr>
          <w:ilvl w:val="0"/>
          <w:numId w:val="5"/>
        </w:numPr>
      </w:pPr>
      <w:r>
        <w:lastRenderedPageBreak/>
        <w:t xml:space="preserve">Select </w:t>
      </w:r>
      <w:r w:rsidRPr="004347EA">
        <w:rPr>
          <w:b/>
        </w:rPr>
        <w:t>File System</w:t>
      </w:r>
      <w:r>
        <w:t xml:space="preserve"> under </w:t>
      </w:r>
      <w:r w:rsidRPr="004347EA">
        <w:rPr>
          <w:b/>
        </w:rPr>
        <w:t>General</w:t>
      </w:r>
      <w:r>
        <w:t xml:space="preserve"> and click </w:t>
      </w:r>
      <w:r w:rsidRPr="004347EA">
        <w:rPr>
          <w:b/>
        </w:rPr>
        <w:t>Next</w:t>
      </w:r>
      <w:r>
        <w:t>.</w:t>
      </w:r>
    </w:p>
    <w:p w14:paraId="6954CC75" w14:textId="77777777" w:rsidR="005F54B7" w:rsidRDefault="005F54B7" w:rsidP="005D58C8">
      <w:pPr>
        <w:pStyle w:val="ExerciseStepFigure"/>
        <w:ind w:left="270"/>
        <w:jc w:val="center"/>
      </w:pPr>
      <w:r>
        <w:rPr>
          <w:noProof/>
        </w:rPr>
        <w:drawing>
          <wp:inline distT="0" distB="0" distL="0" distR="0" wp14:anchorId="421ABBC7" wp14:editId="16A28747">
            <wp:extent cx="2926080" cy="2624328"/>
            <wp:effectExtent l="0" t="0" r="7620" b="508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2926080" cy="2624328"/>
                    </a:xfrm>
                    <a:prstGeom prst="rect">
                      <a:avLst/>
                    </a:prstGeom>
                  </pic:spPr>
                </pic:pic>
              </a:graphicData>
            </a:graphic>
          </wp:inline>
        </w:drawing>
      </w:r>
    </w:p>
    <w:p w14:paraId="75349019" w14:textId="77777777" w:rsidR="005F54B7" w:rsidRDefault="005F54B7" w:rsidP="00AC7EAA">
      <w:pPr>
        <w:pStyle w:val="ExerciseStep"/>
        <w:numPr>
          <w:ilvl w:val="0"/>
          <w:numId w:val="5"/>
        </w:numPr>
      </w:pPr>
      <w:r>
        <w:t xml:space="preserve">Click the </w:t>
      </w:r>
      <w:r w:rsidRPr="00B84CB5">
        <w:rPr>
          <w:b/>
        </w:rPr>
        <w:t>Browse</w:t>
      </w:r>
      <w:r>
        <w:t xml:space="preserve"> button. Access your home folder and open the </w:t>
      </w:r>
      <w:proofErr w:type="spellStart"/>
      <w:r w:rsidRPr="00B84CB5">
        <w:rPr>
          <w:b/>
        </w:rPr>
        <w:t>myshuttle.extras</w:t>
      </w:r>
      <w:proofErr w:type="spellEnd"/>
      <w:r>
        <w:t xml:space="preserve"> folder and then the </w:t>
      </w:r>
      <w:proofErr w:type="spellStart"/>
      <w:r w:rsidRPr="00B84CB5">
        <w:rPr>
          <w:b/>
        </w:rPr>
        <w:t>webapp</w:t>
      </w:r>
      <w:proofErr w:type="spellEnd"/>
      <w:r>
        <w:t xml:space="preserve"> folder and click OK. In this folder you’ll find CSS, images, and updated JSP pages to give you the previous displayed images.</w:t>
      </w:r>
    </w:p>
    <w:p w14:paraId="7C8908FD" w14:textId="77777777" w:rsidR="005F54B7" w:rsidRDefault="005F54B7" w:rsidP="00AC7EAA">
      <w:pPr>
        <w:pStyle w:val="ExerciseStep"/>
        <w:numPr>
          <w:ilvl w:val="0"/>
          <w:numId w:val="5"/>
        </w:numPr>
      </w:pPr>
      <w:r>
        <w:t xml:space="preserve">Place check marks next to the </w:t>
      </w:r>
      <w:r w:rsidRPr="000A6B08">
        <w:rPr>
          <w:b/>
        </w:rPr>
        <w:t>App</w:t>
      </w:r>
      <w:r>
        <w:t xml:space="preserve"> and </w:t>
      </w:r>
      <w:r w:rsidRPr="000A6B08">
        <w:rPr>
          <w:b/>
        </w:rPr>
        <w:t>Content</w:t>
      </w:r>
      <w:r>
        <w:t xml:space="preserve"> </w:t>
      </w:r>
      <w:r w:rsidRPr="00CC4DAE">
        <w:rPr>
          <w:u w:val="single"/>
        </w:rPr>
        <w:t xml:space="preserve">folder but don’t import files from the </w:t>
      </w:r>
      <w:proofErr w:type="spellStart"/>
      <w:r w:rsidRPr="00CC4DAE">
        <w:rPr>
          <w:b/>
          <w:u w:val="single"/>
        </w:rPr>
        <w:t>webapp</w:t>
      </w:r>
      <w:proofErr w:type="spellEnd"/>
      <w:r w:rsidRPr="00CC4DAE">
        <w:rPr>
          <w:u w:val="single"/>
        </w:rPr>
        <w:t xml:space="preserve"> folder itself</w:t>
      </w:r>
      <w:r>
        <w:t xml:space="preserve">. You will see a </w:t>
      </w:r>
      <w:r w:rsidRPr="00AD0742">
        <w:rPr>
          <w:b/>
        </w:rPr>
        <w:t>–</w:t>
      </w:r>
      <w:r>
        <w:t xml:space="preserve"> sign next to the </w:t>
      </w:r>
      <w:proofErr w:type="spellStart"/>
      <w:r>
        <w:t>webapp</w:t>
      </w:r>
      <w:proofErr w:type="spellEnd"/>
      <w:r>
        <w:t xml:space="preserve"> folder if the contents are deselected.</w:t>
      </w:r>
    </w:p>
    <w:p w14:paraId="302AC022" w14:textId="77777777" w:rsidR="005F54B7" w:rsidRDefault="005F54B7" w:rsidP="005D58C8">
      <w:pPr>
        <w:pStyle w:val="ExerciseStepFigure"/>
        <w:ind w:left="270"/>
        <w:jc w:val="center"/>
      </w:pPr>
      <w:r>
        <w:rPr>
          <w:noProof/>
        </w:rPr>
        <w:drawing>
          <wp:inline distT="0" distB="0" distL="0" distR="0" wp14:anchorId="742C7B4B" wp14:editId="6982D78B">
            <wp:extent cx="3337560" cy="3163824"/>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3337560" cy="3163824"/>
                    </a:xfrm>
                    <a:prstGeom prst="rect">
                      <a:avLst/>
                    </a:prstGeom>
                  </pic:spPr>
                </pic:pic>
              </a:graphicData>
            </a:graphic>
          </wp:inline>
        </w:drawing>
      </w:r>
    </w:p>
    <w:p w14:paraId="73199351" w14:textId="77777777" w:rsidR="005F54B7" w:rsidRDefault="005F54B7" w:rsidP="00AC7EAA">
      <w:pPr>
        <w:pStyle w:val="ExerciseStep"/>
        <w:numPr>
          <w:ilvl w:val="0"/>
          <w:numId w:val="5"/>
        </w:numPr>
      </w:pPr>
      <w:r>
        <w:t xml:space="preserve">Click </w:t>
      </w:r>
      <w:r w:rsidRPr="000A6B08">
        <w:rPr>
          <w:b/>
        </w:rPr>
        <w:t>Finish</w:t>
      </w:r>
      <w:r>
        <w:t>.</w:t>
      </w:r>
    </w:p>
    <w:p w14:paraId="373588C1" w14:textId="77777777" w:rsidR="005F54B7" w:rsidRDefault="005F54B7" w:rsidP="00AC7EAA">
      <w:pPr>
        <w:pStyle w:val="ExerciseStep"/>
        <w:numPr>
          <w:ilvl w:val="0"/>
          <w:numId w:val="5"/>
        </w:numPr>
      </w:pPr>
      <w:r>
        <w:t xml:space="preserve">Now, right-click on the </w:t>
      </w:r>
      <w:proofErr w:type="spellStart"/>
      <w:r w:rsidRPr="003B79CC">
        <w:rPr>
          <w:b/>
        </w:rPr>
        <w:t>jdev</w:t>
      </w:r>
      <w:proofErr w:type="spellEnd"/>
      <w:r>
        <w:t xml:space="preserve"> root and select </w:t>
      </w:r>
      <w:r w:rsidRPr="003B79CC">
        <w:rPr>
          <w:b/>
        </w:rPr>
        <w:t>Team | Commit</w:t>
      </w:r>
      <w:r>
        <w:t>.</w:t>
      </w:r>
    </w:p>
    <w:p w14:paraId="1BCC378C" w14:textId="77777777" w:rsidR="005F54B7" w:rsidRDefault="005F54B7" w:rsidP="00AC7EAA">
      <w:pPr>
        <w:pStyle w:val="ExerciseStep"/>
        <w:numPr>
          <w:ilvl w:val="0"/>
          <w:numId w:val="5"/>
        </w:numPr>
      </w:pPr>
      <w:r>
        <w:lastRenderedPageBreak/>
        <w:t xml:space="preserve">In the </w:t>
      </w:r>
      <w:r w:rsidRPr="006274AA">
        <w:rPr>
          <w:b/>
        </w:rPr>
        <w:t>Commit Changes</w:t>
      </w:r>
      <w:r>
        <w:t xml:space="preserve"> dialog, enter a commit message like </w:t>
      </w:r>
      <w:r w:rsidRPr="006274AA">
        <w:rPr>
          <w:b/>
        </w:rPr>
        <w:t xml:space="preserve">Add </w:t>
      </w:r>
      <w:r>
        <w:rPr>
          <w:b/>
        </w:rPr>
        <w:t>new branding</w:t>
      </w:r>
      <w:r w:rsidRPr="006274AA">
        <w:rPr>
          <w:b/>
        </w:rPr>
        <w:t xml:space="preserve"> files</w:t>
      </w:r>
      <w:r>
        <w:t xml:space="preserve"> followed by #123 where 123 is the Work Item ID for your </w:t>
      </w:r>
      <w:r w:rsidRPr="00E266A7">
        <w:rPr>
          <w:i/>
        </w:rPr>
        <w:t>Add master branding</w:t>
      </w:r>
      <w:r>
        <w:t xml:space="preserve"> Task. If you don’t remember the Work Item ID, switch over to your open web browser and take a look at the Task Board.</w:t>
      </w:r>
    </w:p>
    <w:p w14:paraId="047BAAC3" w14:textId="77777777" w:rsidR="005F54B7" w:rsidRDefault="005F54B7" w:rsidP="00AC7EAA">
      <w:pPr>
        <w:pStyle w:val="ExerciseStep"/>
        <w:numPr>
          <w:ilvl w:val="0"/>
          <w:numId w:val="5"/>
        </w:numPr>
      </w:pPr>
      <w:r>
        <w:t xml:space="preserve">In the Files section click the </w:t>
      </w:r>
      <w:r>
        <w:rPr>
          <w:noProof/>
        </w:rPr>
        <w:drawing>
          <wp:inline distT="0" distB="0" distL="0" distR="0" wp14:anchorId="5B93CD88" wp14:editId="5040B2AC">
            <wp:extent cx="180952" cy="228571"/>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952" cy="228571"/>
                    </a:xfrm>
                    <a:prstGeom prst="rect">
                      <a:avLst/>
                    </a:prstGeom>
                  </pic:spPr>
                </pic:pic>
              </a:graphicData>
            </a:graphic>
          </wp:inline>
        </w:drawing>
      </w:r>
      <w:r>
        <w:t xml:space="preserve"> button to select all the files.</w:t>
      </w:r>
    </w:p>
    <w:p w14:paraId="1752B776" w14:textId="77777777" w:rsidR="005F54B7" w:rsidRDefault="005F54B7" w:rsidP="00AC7EAA">
      <w:pPr>
        <w:pStyle w:val="ExerciseStep"/>
        <w:numPr>
          <w:ilvl w:val="0"/>
          <w:numId w:val="5"/>
        </w:numPr>
      </w:pPr>
      <w:r>
        <w:t xml:space="preserve">Now click </w:t>
      </w:r>
      <w:r>
        <w:rPr>
          <w:b/>
        </w:rPr>
        <w:t>Commit</w:t>
      </w:r>
      <w:r>
        <w:t>.</w:t>
      </w:r>
    </w:p>
    <w:p w14:paraId="5B54DB52" w14:textId="77777777" w:rsidR="005F54B7" w:rsidRDefault="005F54B7" w:rsidP="005D58C8">
      <w:pPr>
        <w:pStyle w:val="ExerciseStep"/>
        <w:numPr>
          <w:ilvl w:val="0"/>
          <w:numId w:val="0"/>
        </w:numPr>
        <w:ind w:left="270"/>
      </w:pPr>
      <w:r>
        <w:t>You’re going to save your changes locally but not push to VSTS quite yet. You’re now going to add the necessary CSS references and styling HTML to your existing files. Since the focus of this lab is not on web programming, you’re just going to do some quick copy &amp; and paste operations.</w:t>
      </w:r>
    </w:p>
    <w:p w14:paraId="616EAE21" w14:textId="77777777" w:rsidR="005F54B7" w:rsidRDefault="005F54B7" w:rsidP="00AC7EAA">
      <w:pPr>
        <w:pStyle w:val="ExerciseStep"/>
        <w:numPr>
          <w:ilvl w:val="0"/>
          <w:numId w:val="5"/>
        </w:numPr>
      </w:pPr>
      <w:r>
        <w:t xml:space="preserve">In the </w:t>
      </w:r>
      <w:r w:rsidRPr="00A6133F">
        <w:rPr>
          <w:b/>
        </w:rPr>
        <w:t>Project Explorer</w:t>
      </w:r>
      <w:r>
        <w:t xml:space="preserve">, locate and open (by double-clicking on it) the </w:t>
      </w:r>
      <w:proofErr w:type="spellStart"/>
      <w:r w:rsidRPr="00272BE7">
        <w:rPr>
          <w:b/>
        </w:rPr>
        <w:t>index.jsp</w:t>
      </w:r>
      <w:proofErr w:type="spellEnd"/>
      <w:r>
        <w:t xml:space="preserve"> file in </w:t>
      </w:r>
      <w:proofErr w:type="spellStart"/>
      <w:r w:rsidRPr="00AF7B89">
        <w:rPr>
          <w:b/>
        </w:rPr>
        <w:t>src</w:t>
      </w:r>
      <w:proofErr w:type="spellEnd"/>
      <w:r w:rsidRPr="00AF7B89">
        <w:rPr>
          <w:b/>
        </w:rPr>
        <w:t>/main/</w:t>
      </w:r>
      <w:proofErr w:type="spellStart"/>
      <w:r w:rsidRPr="00AF7B89">
        <w:rPr>
          <w:b/>
        </w:rPr>
        <w:t>webapp</w:t>
      </w:r>
      <w:proofErr w:type="spellEnd"/>
      <w:r>
        <w:t>. Here you see the clean, not styled version.</w:t>
      </w:r>
    </w:p>
    <w:p w14:paraId="6E1B23EB" w14:textId="77777777" w:rsidR="005F54B7" w:rsidRDefault="005F54B7" w:rsidP="00AC7EAA">
      <w:pPr>
        <w:pStyle w:val="ExerciseStep"/>
        <w:numPr>
          <w:ilvl w:val="0"/>
          <w:numId w:val="5"/>
        </w:numPr>
      </w:pPr>
      <w:r>
        <w:t xml:space="preserve">Now select </w:t>
      </w:r>
      <w:r w:rsidRPr="007D1A66">
        <w:rPr>
          <w:b/>
        </w:rPr>
        <w:t>File | Open File</w:t>
      </w:r>
      <w:r>
        <w:t>.</w:t>
      </w:r>
    </w:p>
    <w:p w14:paraId="223DD8D9" w14:textId="77777777" w:rsidR="005F54B7" w:rsidRDefault="005F54B7" w:rsidP="00AC7EAA">
      <w:pPr>
        <w:pStyle w:val="ExerciseStep"/>
        <w:numPr>
          <w:ilvl w:val="0"/>
          <w:numId w:val="5"/>
        </w:numPr>
      </w:pPr>
      <w:r>
        <w:t xml:space="preserve">Navigate to your </w:t>
      </w:r>
      <w:r w:rsidRPr="007D1A66">
        <w:rPr>
          <w:b/>
        </w:rPr>
        <w:t>Home</w:t>
      </w:r>
      <w:r>
        <w:t xml:space="preserve"> folder, then open </w:t>
      </w:r>
      <w:proofErr w:type="spellStart"/>
      <w:r w:rsidRPr="007D1A66">
        <w:rPr>
          <w:b/>
        </w:rPr>
        <w:t>myshuttle.extras</w:t>
      </w:r>
      <w:proofErr w:type="spellEnd"/>
      <w:r>
        <w:t xml:space="preserve"> and then </w:t>
      </w:r>
      <w:proofErr w:type="spellStart"/>
      <w:r w:rsidRPr="007D1A66">
        <w:rPr>
          <w:b/>
        </w:rPr>
        <w:t>webapp</w:t>
      </w:r>
      <w:proofErr w:type="spellEnd"/>
      <w:r>
        <w:t>.</w:t>
      </w:r>
    </w:p>
    <w:p w14:paraId="39B4B4A8" w14:textId="77777777" w:rsidR="005F54B7" w:rsidRDefault="005F54B7" w:rsidP="00AC7EAA">
      <w:pPr>
        <w:pStyle w:val="ExerciseStep"/>
        <w:numPr>
          <w:ilvl w:val="0"/>
          <w:numId w:val="5"/>
        </w:numPr>
      </w:pPr>
      <w:r>
        <w:t xml:space="preserve">Select the </w:t>
      </w:r>
      <w:proofErr w:type="spellStart"/>
      <w:r w:rsidRPr="007D1A66">
        <w:rPr>
          <w:b/>
        </w:rPr>
        <w:t>index.jsp</w:t>
      </w:r>
      <w:proofErr w:type="spellEnd"/>
      <w:r>
        <w:t xml:space="preserve"> file and click </w:t>
      </w:r>
      <w:r w:rsidRPr="007D1A66">
        <w:rPr>
          <w:b/>
        </w:rPr>
        <w:t>OK</w:t>
      </w:r>
      <w:r>
        <w:t>.</w:t>
      </w:r>
    </w:p>
    <w:p w14:paraId="648350DE" w14:textId="77777777" w:rsidR="005F54B7" w:rsidRDefault="005F54B7" w:rsidP="005D58C8">
      <w:pPr>
        <w:pStyle w:val="ExerciseStepFigure"/>
        <w:ind w:left="270"/>
      </w:pPr>
      <w:r>
        <w:rPr>
          <w:noProof/>
        </w:rPr>
        <w:drawing>
          <wp:inline distT="0" distB="0" distL="0" distR="0" wp14:anchorId="5D134946" wp14:editId="47EEE5A2">
            <wp:extent cx="3157061" cy="2799874"/>
            <wp:effectExtent l="0" t="0" r="5715" b="635"/>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061" cy="2799874"/>
                    </a:xfrm>
                    <a:prstGeom prst="rect">
                      <a:avLst/>
                    </a:prstGeom>
                  </pic:spPr>
                </pic:pic>
              </a:graphicData>
            </a:graphic>
          </wp:inline>
        </w:drawing>
      </w:r>
    </w:p>
    <w:p w14:paraId="1CC24B90" w14:textId="77777777" w:rsidR="005F54B7" w:rsidRDefault="005F54B7" w:rsidP="005D58C8">
      <w:pPr>
        <w:pStyle w:val="ExerciseStep"/>
        <w:numPr>
          <w:ilvl w:val="0"/>
          <w:numId w:val="0"/>
        </w:numPr>
        <w:ind w:left="270"/>
      </w:pPr>
      <w:r>
        <w:t>You now have two versions of the file open.</w:t>
      </w:r>
    </w:p>
    <w:p w14:paraId="64D990E7" w14:textId="77777777" w:rsidR="005F54B7" w:rsidRDefault="005F54B7" w:rsidP="00AC7EAA">
      <w:pPr>
        <w:pStyle w:val="ExerciseStep"/>
        <w:numPr>
          <w:ilvl w:val="0"/>
          <w:numId w:val="5"/>
        </w:numPr>
      </w:pPr>
      <w:r>
        <w:t>Select all of the code (</w:t>
      </w:r>
      <w:proofErr w:type="spellStart"/>
      <w:r w:rsidRPr="0004394E">
        <w:rPr>
          <w:b/>
          <w:smallCaps/>
        </w:rPr>
        <w:t>Ctrl+A</w:t>
      </w:r>
      <w:proofErr w:type="spellEnd"/>
      <w:r>
        <w:t xml:space="preserve">) in </w:t>
      </w:r>
      <w:proofErr w:type="spellStart"/>
      <w:r w:rsidRPr="0004394E">
        <w:rPr>
          <w:b/>
        </w:rPr>
        <w:t>index.jsp</w:t>
      </w:r>
      <w:proofErr w:type="spellEnd"/>
      <w:r>
        <w:t xml:space="preserve"> that you just opened and copy the contents (</w:t>
      </w:r>
      <w:proofErr w:type="spellStart"/>
      <w:r w:rsidRPr="0004394E">
        <w:rPr>
          <w:b/>
          <w:smallCaps/>
        </w:rPr>
        <w:t>Ctrl+C</w:t>
      </w:r>
      <w:proofErr w:type="spellEnd"/>
      <w:r>
        <w:t>).</w:t>
      </w:r>
    </w:p>
    <w:p w14:paraId="0998D399" w14:textId="77777777" w:rsidR="005F54B7" w:rsidRDefault="005F54B7" w:rsidP="00AC7EAA">
      <w:pPr>
        <w:pStyle w:val="ExerciseStep"/>
        <w:numPr>
          <w:ilvl w:val="0"/>
          <w:numId w:val="5"/>
        </w:numPr>
      </w:pPr>
      <w:r>
        <w:t xml:space="preserve">Switch to the first </w:t>
      </w:r>
      <w:proofErr w:type="spellStart"/>
      <w:r w:rsidRPr="0004394E">
        <w:rPr>
          <w:b/>
        </w:rPr>
        <w:t>index.jsp</w:t>
      </w:r>
      <w:proofErr w:type="spellEnd"/>
      <w:r>
        <w:t xml:space="preserve"> file, select all and paste (</w:t>
      </w:r>
      <w:proofErr w:type="spellStart"/>
      <w:r w:rsidRPr="0004394E">
        <w:rPr>
          <w:b/>
          <w:smallCaps/>
        </w:rPr>
        <w:t>Ctrl+V</w:t>
      </w:r>
      <w:proofErr w:type="spellEnd"/>
      <w:r>
        <w:t>) the new content over the existing content.</w:t>
      </w:r>
    </w:p>
    <w:p w14:paraId="46FA5AB7" w14:textId="77777777" w:rsidR="005F54B7" w:rsidRDefault="005F54B7" w:rsidP="00AC7EAA">
      <w:pPr>
        <w:pStyle w:val="ExerciseStep"/>
        <w:numPr>
          <w:ilvl w:val="0"/>
          <w:numId w:val="5"/>
        </w:numPr>
      </w:pPr>
      <w:r>
        <w:t xml:space="preserve">If it all copied </w:t>
      </w:r>
      <w:r w:rsidRPr="00AF7B89">
        <w:t>OK</w:t>
      </w:r>
      <w:r>
        <w:t>, save the changes (</w:t>
      </w:r>
      <w:r w:rsidRPr="0004394E">
        <w:rPr>
          <w:b/>
        </w:rPr>
        <w:t>File | Save</w:t>
      </w:r>
      <w:r>
        <w:t>).</w:t>
      </w:r>
    </w:p>
    <w:p w14:paraId="0D76F8EC" w14:textId="77777777" w:rsidR="005F54B7" w:rsidRDefault="005F54B7" w:rsidP="00AC7EAA">
      <w:pPr>
        <w:pStyle w:val="ExerciseStep"/>
        <w:numPr>
          <w:ilvl w:val="0"/>
          <w:numId w:val="5"/>
        </w:numPr>
      </w:pPr>
      <w:r>
        <w:t xml:space="preserve">Now, right-click on the </w:t>
      </w:r>
      <w:proofErr w:type="spellStart"/>
      <w:r w:rsidRPr="003B79CC">
        <w:rPr>
          <w:b/>
        </w:rPr>
        <w:t>jdev</w:t>
      </w:r>
      <w:proofErr w:type="spellEnd"/>
      <w:r>
        <w:t xml:space="preserve"> root and select </w:t>
      </w:r>
      <w:r w:rsidRPr="003B79CC">
        <w:rPr>
          <w:b/>
        </w:rPr>
        <w:t>Team | Commit</w:t>
      </w:r>
      <w:r>
        <w:t>.</w:t>
      </w:r>
    </w:p>
    <w:p w14:paraId="2838326E" w14:textId="77777777" w:rsidR="005F54B7" w:rsidRDefault="005F54B7" w:rsidP="00AC7EAA">
      <w:pPr>
        <w:pStyle w:val="ExerciseStep"/>
        <w:numPr>
          <w:ilvl w:val="0"/>
          <w:numId w:val="5"/>
        </w:numPr>
      </w:pPr>
      <w:r>
        <w:t xml:space="preserve">In the </w:t>
      </w:r>
      <w:r w:rsidRPr="006274AA">
        <w:rPr>
          <w:b/>
        </w:rPr>
        <w:t>Commit Changes</w:t>
      </w:r>
      <w:r>
        <w:t xml:space="preserve"> dialog, enter a commit message like </w:t>
      </w:r>
      <w:r>
        <w:rPr>
          <w:b/>
        </w:rPr>
        <w:t xml:space="preserve">Update </w:t>
      </w:r>
      <w:proofErr w:type="spellStart"/>
      <w:r>
        <w:rPr>
          <w:b/>
        </w:rPr>
        <w:t>index.jsp</w:t>
      </w:r>
      <w:proofErr w:type="spellEnd"/>
      <w:r>
        <w:rPr>
          <w:b/>
        </w:rPr>
        <w:t xml:space="preserve"> with new branding</w:t>
      </w:r>
      <w:r>
        <w:t xml:space="preserve"> followed by #123 where 123 is the Work Item ID for your </w:t>
      </w:r>
      <w:r w:rsidRPr="00E266A7">
        <w:rPr>
          <w:i/>
        </w:rPr>
        <w:t>Add master branding</w:t>
      </w:r>
      <w:r>
        <w:t xml:space="preserve"> Task. If you don’t remember the Work Item ID, switch over to your open web browser and take a look at the Task Board.</w:t>
      </w:r>
    </w:p>
    <w:p w14:paraId="0EF35E63" w14:textId="77777777" w:rsidR="005F54B7" w:rsidRDefault="005F54B7" w:rsidP="00AC7EAA">
      <w:pPr>
        <w:pStyle w:val="ExerciseStep"/>
        <w:numPr>
          <w:ilvl w:val="0"/>
          <w:numId w:val="5"/>
        </w:numPr>
      </w:pPr>
      <w:r>
        <w:t xml:space="preserve">In the Files section click the </w:t>
      </w:r>
      <w:r>
        <w:rPr>
          <w:noProof/>
        </w:rPr>
        <w:drawing>
          <wp:inline distT="0" distB="0" distL="0" distR="0" wp14:anchorId="32EC6493" wp14:editId="31DB2462">
            <wp:extent cx="180952" cy="228571"/>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952" cy="228571"/>
                    </a:xfrm>
                    <a:prstGeom prst="rect">
                      <a:avLst/>
                    </a:prstGeom>
                  </pic:spPr>
                </pic:pic>
              </a:graphicData>
            </a:graphic>
          </wp:inline>
        </w:drawing>
      </w:r>
      <w:r>
        <w:t xml:space="preserve"> button to select all the files if necessary.</w:t>
      </w:r>
    </w:p>
    <w:p w14:paraId="2978A6D3" w14:textId="77777777" w:rsidR="005F54B7" w:rsidRDefault="005F54B7" w:rsidP="00AC7EAA">
      <w:pPr>
        <w:pStyle w:val="ExerciseStep"/>
        <w:numPr>
          <w:ilvl w:val="0"/>
          <w:numId w:val="5"/>
        </w:numPr>
      </w:pPr>
      <w:r>
        <w:lastRenderedPageBreak/>
        <w:t xml:space="preserve">Now click </w:t>
      </w:r>
      <w:r>
        <w:rPr>
          <w:b/>
        </w:rPr>
        <w:t>Commit</w:t>
      </w:r>
      <w:r>
        <w:t>.</w:t>
      </w:r>
    </w:p>
    <w:p w14:paraId="14A4C299" w14:textId="77777777" w:rsidR="005F54B7" w:rsidRDefault="005F54B7" w:rsidP="00AC7EAA">
      <w:pPr>
        <w:pStyle w:val="ExerciseStep"/>
        <w:numPr>
          <w:ilvl w:val="0"/>
          <w:numId w:val="5"/>
        </w:numPr>
      </w:pPr>
      <w:r>
        <w:t xml:space="preserve">Close the two tabs in for </w:t>
      </w:r>
      <w:proofErr w:type="spellStart"/>
      <w:r w:rsidRPr="0004394E">
        <w:rPr>
          <w:b/>
        </w:rPr>
        <w:t>index.jsp</w:t>
      </w:r>
      <w:proofErr w:type="spellEnd"/>
      <w:r>
        <w:t>.</w:t>
      </w:r>
    </w:p>
    <w:p w14:paraId="0FCA282C" w14:textId="77777777" w:rsidR="005F54B7" w:rsidRDefault="005F54B7" w:rsidP="005D58C8">
      <w:pPr>
        <w:pStyle w:val="ExerciseStep"/>
        <w:numPr>
          <w:ilvl w:val="0"/>
          <w:numId w:val="0"/>
        </w:numPr>
        <w:ind w:left="270"/>
      </w:pPr>
      <w:r>
        <w:t>At this point you’ve made a couple of local commits, but haven’t pushed up to VSTS.</w:t>
      </w:r>
    </w:p>
    <w:p w14:paraId="5973E97D" w14:textId="77777777" w:rsidR="005F54B7" w:rsidRDefault="005F54B7" w:rsidP="00AC7EAA">
      <w:pPr>
        <w:pStyle w:val="ExerciseStep"/>
        <w:numPr>
          <w:ilvl w:val="0"/>
          <w:numId w:val="5"/>
        </w:numPr>
      </w:pPr>
      <w:r>
        <w:t xml:space="preserve">Right-click on the </w:t>
      </w:r>
      <w:proofErr w:type="spellStart"/>
      <w:r w:rsidRPr="003B79CC">
        <w:rPr>
          <w:b/>
        </w:rPr>
        <w:t>jdev</w:t>
      </w:r>
      <w:proofErr w:type="spellEnd"/>
      <w:r>
        <w:t xml:space="preserve"> root and select </w:t>
      </w:r>
      <w:r w:rsidRPr="003B79CC">
        <w:rPr>
          <w:b/>
        </w:rPr>
        <w:t xml:space="preserve">Team | </w:t>
      </w:r>
      <w:r>
        <w:rPr>
          <w:b/>
        </w:rPr>
        <w:t>Push to Upstream</w:t>
      </w:r>
      <w:r>
        <w:t>.</w:t>
      </w:r>
    </w:p>
    <w:p w14:paraId="4ED14184" w14:textId="77777777" w:rsidR="005F54B7" w:rsidRDefault="005F54B7" w:rsidP="00AC7EAA">
      <w:pPr>
        <w:pStyle w:val="ExerciseStep"/>
        <w:numPr>
          <w:ilvl w:val="0"/>
          <w:numId w:val="5"/>
        </w:numPr>
      </w:pPr>
      <w:r>
        <w:t xml:space="preserve">Once the push is done, click </w:t>
      </w:r>
      <w:r w:rsidRPr="0004394E">
        <w:rPr>
          <w:b/>
        </w:rPr>
        <w:t>OK</w:t>
      </w:r>
      <w:r>
        <w:t xml:space="preserve"> to close the dialog.</w:t>
      </w:r>
    </w:p>
    <w:p w14:paraId="4CCB4E60" w14:textId="77777777" w:rsidR="005F54B7" w:rsidRDefault="005F54B7" w:rsidP="005D58C8">
      <w:pPr>
        <w:pStyle w:val="ExerciseStep"/>
        <w:numPr>
          <w:ilvl w:val="0"/>
          <w:numId w:val="0"/>
        </w:numPr>
        <w:ind w:left="270"/>
      </w:pPr>
      <w:r>
        <w:t>At this point you could go manually run a build. Or you could change the build so that it runs whenever a push is done.</w:t>
      </w:r>
    </w:p>
    <w:p w14:paraId="2E8AA885" w14:textId="77777777" w:rsidR="005F54B7" w:rsidRDefault="005F54B7" w:rsidP="00AC7EAA">
      <w:pPr>
        <w:pStyle w:val="ExerciseStep"/>
        <w:numPr>
          <w:ilvl w:val="0"/>
          <w:numId w:val="5"/>
        </w:numPr>
      </w:pPr>
      <w:r>
        <w:t>Switch to your web browser and access a tab that is connected to your Team Project.</w:t>
      </w:r>
    </w:p>
    <w:p w14:paraId="186FC285" w14:textId="77777777" w:rsidR="005F54B7" w:rsidRDefault="005F54B7" w:rsidP="00AC7EAA">
      <w:pPr>
        <w:pStyle w:val="ExerciseStep"/>
        <w:numPr>
          <w:ilvl w:val="0"/>
          <w:numId w:val="5"/>
        </w:numPr>
      </w:pPr>
      <w:r>
        <w:t xml:space="preserve">Select the </w:t>
      </w:r>
      <w:r w:rsidRPr="0004394E">
        <w:rPr>
          <w:b/>
        </w:rPr>
        <w:t>Build</w:t>
      </w:r>
      <w:r>
        <w:t xml:space="preserve"> hub.</w:t>
      </w:r>
    </w:p>
    <w:p w14:paraId="128637BE" w14:textId="77777777" w:rsidR="005F54B7" w:rsidRDefault="005F54B7" w:rsidP="00AC7EAA">
      <w:pPr>
        <w:pStyle w:val="ExerciseStep"/>
        <w:numPr>
          <w:ilvl w:val="0"/>
          <w:numId w:val="5"/>
        </w:numPr>
      </w:pPr>
      <w:r>
        <w:t xml:space="preserve">Locate your existing </w:t>
      </w:r>
      <w:r w:rsidRPr="008A7493">
        <w:rPr>
          <w:b/>
        </w:rPr>
        <w:t>Manual Build</w:t>
      </w:r>
      <w:r>
        <w:t xml:space="preserve"> and open the context menu and select </w:t>
      </w:r>
      <w:r w:rsidRPr="008A7493">
        <w:rPr>
          <w:b/>
        </w:rPr>
        <w:t>Clone</w:t>
      </w:r>
      <w:r>
        <w:t xml:space="preserve"> to create a copy of your build definition.</w:t>
      </w:r>
    </w:p>
    <w:p w14:paraId="42153C2E" w14:textId="77777777" w:rsidR="005F54B7" w:rsidRDefault="005F54B7" w:rsidP="005D58C8">
      <w:pPr>
        <w:pStyle w:val="ExerciseStepFigure"/>
        <w:ind w:left="270"/>
      </w:pPr>
      <w:r>
        <w:rPr>
          <w:noProof/>
        </w:rPr>
        <w:drawing>
          <wp:inline distT="0" distB="0" distL="0" distR="0" wp14:anchorId="3F0F9A4B" wp14:editId="549F0F27">
            <wp:extent cx="1392555" cy="1921192"/>
            <wp:effectExtent l="0" t="0" r="0" b="3175"/>
            <wp:docPr id="149"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92555" cy="1921192"/>
                    </a:xfrm>
                    <a:prstGeom prst="rect">
                      <a:avLst/>
                    </a:prstGeom>
                  </pic:spPr>
                </pic:pic>
              </a:graphicData>
            </a:graphic>
          </wp:inline>
        </w:drawing>
      </w:r>
    </w:p>
    <w:p w14:paraId="43B2877A" w14:textId="77777777" w:rsidR="005F54B7" w:rsidRDefault="005F54B7" w:rsidP="00AC7EAA">
      <w:pPr>
        <w:pStyle w:val="ExerciseStep"/>
        <w:numPr>
          <w:ilvl w:val="0"/>
          <w:numId w:val="5"/>
        </w:numPr>
      </w:pPr>
      <w:r>
        <w:t xml:space="preserve">Once it’s cloned, switch to the </w:t>
      </w:r>
      <w:r w:rsidRPr="008A7493">
        <w:rPr>
          <w:b/>
        </w:rPr>
        <w:t>Triggers</w:t>
      </w:r>
      <w:r>
        <w:t xml:space="preserve"> section.</w:t>
      </w:r>
    </w:p>
    <w:p w14:paraId="33043A33" w14:textId="77777777" w:rsidR="005F54B7" w:rsidRDefault="005F54B7" w:rsidP="005D58C8">
      <w:pPr>
        <w:pStyle w:val="ExerciseStepFigure"/>
        <w:ind w:left="270"/>
      </w:pPr>
      <w:r>
        <w:rPr>
          <w:noProof/>
        </w:rPr>
        <w:drawing>
          <wp:inline distT="0" distB="0" distL="0" distR="0" wp14:anchorId="75153830" wp14:editId="4A196E4A">
            <wp:extent cx="3792855" cy="842486"/>
            <wp:effectExtent l="0" t="0" r="0" b="0"/>
            <wp:docPr id="150"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2855" cy="842486"/>
                    </a:xfrm>
                    <a:prstGeom prst="rect">
                      <a:avLst/>
                    </a:prstGeom>
                  </pic:spPr>
                </pic:pic>
              </a:graphicData>
            </a:graphic>
          </wp:inline>
        </w:drawing>
      </w:r>
    </w:p>
    <w:p w14:paraId="44397910" w14:textId="77777777" w:rsidR="005F54B7" w:rsidRDefault="005F54B7" w:rsidP="00AC7EAA">
      <w:pPr>
        <w:pStyle w:val="ExerciseStep"/>
        <w:numPr>
          <w:ilvl w:val="0"/>
          <w:numId w:val="5"/>
        </w:numPr>
      </w:pPr>
      <w:r>
        <w:t xml:space="preserve">Place a check next to </w:t>
      </w:r>
      <w:r w:rsidRPr="00966686">
        <w:rPr>
          <w:b/>
        </w:rPr>
        <w:t>Continuous integration (CI)</w:t>
      </w:r>
      <w:r>
        <w:t>.</w:t>
      </w:r>
    </w:p>
    <w:p w14:paraId="6BE6400A" w14:textId="77777777" w:rsidR="005F54B7" w:rsidRDefault="005F54B7" w:rsidP="005D58C8">
      <w:pPr>
        <w:pStyle w:val="ExerciseStepFigure"/>
        <w:ind w:left="270"/>
      </w:pPr>
      <w:r>
        <w:rPr>
          <w:noProof/>
        </w:rPr>
        <w:drawing>
          <wp:inline distT="0" distB="0" distL="0" distR="0" wp14:anchorId="4CA8F99A" wp14:editId="097C784B">
            <wp:extent cx="2735580" cy="1349692"/>
            <wp:effectExtent l="0" t="0" r="7620" b="3175"/>
            <wp:docPr id="263"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5580" cy="1349692"/>
                    </a:xfrm>
                    <a:prstGeom prst="rect">
                      <a:avLst/>
                    </a:prstGeom>
                  </pic:spPr>
                </pic:pic>
              </a:graphicData>
            </a:graphic>
          </wp:inline>
        </w:drawing>
      </w:r>
    </w:p>
    <w:p w14:paraId="7B33A8AE" w14:textId="77777777" w:rsidR="005F54B7" w:rsidRDefault="005F54B7" w:rsidP="00AC7EAA">
      <w:pPr>
        <w:pStyle w:val="ExerciseStep"/>
        <w:numPr>
          <w:ilvl w:val="0"/>
          <w:numId w:val="5"/>
        </w:numPr>
      </w:pPr>
      <w:r>
        <w:t xml:space="preserve">Now click </w:t>
      </w:r>
      <w:r w:rsidRPr="00966686">
        <w:rPr>
          <w:b/>
        </w:rPr>
        <w:t>Save</w:t>
      </w:r>
      <w:r>
        <w:t xml:space="preserve"> and name your build </w:t>
      </w:r>
      <w:r w:rsidRPr="00966686">
        <w:rPr>
          <w:b/>
        </w:rPr>
        <w:t>CI</w:t>
      </w:r>
      <w:r>
        <w:t xml:space="preserve"> and add a </w:t>
      </w:r>
      <w:r w:rsidRPr="00966686">
        <w:rPr>
          <w:b/>
        </w:rPr>
        <w:t>Comment</w:t>
      </w:r>
      <w:r>
        <w:t xml:space="preserve"> like </w:t>
      </w:r>
      <w:r>
        <w:rPr>
          <w:b/>
        </w:rPr>
        <w:t>Continuous integration cloned from Manual Build</w:t>
      </w:r>
      <w:r>
        <w:t xml:space="preserve"> and click </w:t>
      </w:r>
      <w:r w:rsidRPr="00966686">
        <w:rPr>
          <w:b/>
        </w:rPr>
        <w:t>OK</w:t>
      </w:r>
      <w:r w:rsidRPr="00966686">
        <w:t>.</w:t>
      </w:r>
    </w:p>
    <w:p w14:paraId="07DB0E88" w14:textId="77777777" w:rsidR="005F54B7" w:rsidRDefault="005F54B7" w:rsidP="005D58C8">
      <w:pPr>
        <w:pStyle w:val="ExerciseStep"/>
        <w:numPr>
          <w:ilvl w:val="0"/>
          <w:numId w:val="0"/>
        </w:numPr>
        <w:ind w:left="270"/>
      </w:pPr>
      <w:r>
        <w:t>Now the next time your push, a build will run. Return to Eclipse.</w:t>
      </w:r>
    </w:p>
    <w:p w14:paraId="79C9197F" w14:textId="77777777" w:rsidR="005F54B7" w:rsidRDefault="005F54B7" w:rsidP="005D58C8">
      <w:pPr>
        <w:pStyle w:val="ExerciseStep"/>
        <w:numPr>
          <w:ilvl w:val="0"/>
          <w:numId w:val="0"/>
        </w:numPr>
        <w:ind w:left="270"/>
      </w:pPr>
      <w:r>
        <w:lastRenderedPageBreak/>
        <w:t xml:space="preserve">You now need to repeat the editing process for the </w:t>
      </w:r>
      <w:proofErr w:type="spellStart"/>
      <w:r w:rsidRPr="00966686">
        <w:rPr>
          <w:b/>
        </w:rPr>
        <w:t>dashboard.jsp</w:t>
      </w:r>
      <w:proofErr w:type="spellEnd"/>
      <w:r>
        <w:t xml:space="preserve"> and </w:t>
      </w:r>
      <w:proofErr w:type="spellStart"/>
      <w:r w:rsidRPr="00966686">
        <w:rPr>
          <w:b/>
        </w:rPr>
        <w:t>home.jsp</w:t>
      </w:r>
      <w:proofErr w:type="spellEnd"/>
      <w:r>
        <w:t xml:space="preserve"> files.</w:t>
      </w:r>
    </w:p>
    <w:p w14:paraId="32E40FC7" w14:textId="77777777" w:rsidR="005F54B7" w:rsidRDefault="005F54B7" w:rsidP="00AC7EAA">
      <w:pPr>
        <w:pStyle w:val="ExerciseStep"/>
        <w:numPr>
          <w:ilvl w:val="0"/>
          <w:numId w:val="5"/>
        </w:numPr>
      </w:pPr>
      <w:r>
        <w:t xml:space="preserve">Open one file from the Project Explorer. Then open the same file from the file system. Copy and paste the code and then commit locally (making sure to reference your Task work item for traceability), </w:t>
      </w:r>
      <w:r w:rsidRPr="00AF7B89">
        <w:rPr>
          <w:b/>
        </w:rPr>
        <w:t>once for each file</w:t>
      </w:r>
      <w:r>
        <w:t>.</w:t>
      </w:r>
    </w:p>
    <w:p w14:paraId="723E1BD5" w14:textId="77777777" w:rsidR="005F54B7" w:rsidRDefault="005F54B7" w:rsidP="00AC7EAA">
      <w:pPr>
        <w:pStyle w:val="ExerciseStep"/>
        <w:numPr>
          <w:ilvl w:val="0"/>
          <w:numId w:val="5"/>
        </w:numPr>
      </w:pPr>
      <w:r>
        <w:t>Once you’ve updated and committed both files, push your changes and check to see if your CI build runs. If you look at your build report you’ll see all the local commits that you batched and pushed as well as your associated work item.</w:t>
      </w:r>
    </w:p>
    <w:p w14:paraId="53BEB2B6" w14:textId="77777777" w:rsidR="005F54B7" w:rsidRDefault="005F54B7" w:rsidP="005D58C8">
      <w:pPr>
        <w:pStyle w:val="ExerciseStep"/>
        <w:numPr>
          <w:ilvl w:val="0"/>
          <w:numId w:val="0"/>
        </w:numPr>
        <w:ind w:left="270"/>
      </w:pPr>
      <w:r>
        <w:t>Now at this point you’ve completed the first Task.</w:t>
      </w:r>
    </w:p>
    <w:p w14:paraId="55DAE587" w14:textId="77777777" w:rsidR="005F54B7" w:rsidRDefault="005F54B7" w:rsidP="00AC7EAA">
      <w:pPr>
        <w:pStyle w:val="ExerciseStep"/>
        <w:numPr>
          <w:ilvl w:val="0"/>
          <w:numId w:val="5"/>
        </w:numPr>
      </w:pPr>
      <w:r>
        <w:t xml:space="preserve">Access the Task Board and drag &amp; drop the </w:t>
      </w:r>
      <w:r w:rsidRPr="00944903">
        <w:rPr>
          <w:b/>
        </w:rPr>
        <w:t>Add master branding task</w:t>
      </w:r>
      <w:r>
        <w:t xml:space="preserve"> to the </w:t>
      </w:r>
      <w:r w:rsidRPr="00944903">
        <w:rPr>
          <w:b/>
        </w:rPr>
        <w:t>Done</w:t>
      </w:r>
      <w:r>
        <w:t xml:space="preserve"> column.</w:t>
      </w:r>
    </w:p>
    <w:p w14:paraId="49A45E15" w14:textId="77777777" w:rsidR="005F54B7" w:rsidRDefault="005F54B7" w:rsidP="005D58C8">
      <w:pPr>
        <w:pStyle w:val="ExerciseStep"/>
        <w:numPr>
          <w:ilvl w:val="0"/>
          <w:numId w:val="0"/>
        </w:numPr>
        <w:ind w:left="270"/>
      </w:pPr>
      <w:r>
        <w:t>You’ll note that you have a couple extra tasks. It turns out because you “cheated” the development process, two of the Tasks on the board are already done. Since you still want traceability, you can associate the commits after that fact.</w:t>
      </w:r>
    </w:p>
    <w:p w14:paraId="41BA3700" w14:textId="77777777" w:rsidR="005F54B7" w:rsidRDefault="005F54B7" w:rsidP="00AC7EAA">
      <w:pPr>
        <w:pStyle w:val="ExerciseStep"/>
        <w:numPr>
          <w:ilvl w:val="0"/>
          <w:numId w:val="5"/>
        </w:numPr>
      </w:pPr>
      <w:r>
        <w:t xml:space="preserve">Drag and drop both </w:t>
      </w:r>
      <w:r w:rsidRPr="00944903">
        <w:rPr>
          <w:b/>
        </w:rPr>
        <w:t>Add master navigation to menu page</w:t>
      </w:r>
      <w:r>
        <w:t xml:space="preserve"> and </w:t>
      </w:r>
      <w:r w:rsidRPr="00944903">
        <w:rPr>
          <w:b/>
        </w:rPr>
        <w:t>Add formatting for fare data</w:t>
      </w:r>
      <w:r>
        <w:t xml:space="preserve"> from the </w:t>
      </w:r>
      <w:r w:rsidRPr="00944903">
        <w:rPr>
          <w:b/>
        </w:rPr>
        <w:t>To do</w:t>
      </w:r>
      <w:r>
        <w:t xml:space="preserve"> column to the </w:t>
      </w:r>
      <w:r w:rsidRPr="00944903">
        <w:rPr>
          <w:b/>
        </w:rPr>
        <w:t>In Progress</w:t>
      </w:r>
      <w:r>
        <w:t xml:space="preserve"> column.</w:t>
      </w:r>
    </w:p>
    <w:p w14:paraId="1FDCE001" w14:textId="77777777" w:rsidR="005F54B7" w:rsidRDefault="005F54B7" w:rsidP="00AC7EAA">
      <w:pPr>
        <w:pStyle w:val="ExerciseStep"/>
        <w:numPr>
          <w:ilvl w:val="0"/>
          <w:numId w:val="5"/>
        </w:numPr>
      </w:pPr>
      <w:r>
        <w:t xml:space="preserve">Open the </w:t>
      </w:r>
      <w:r w:rsidRPr="00944903">
        <w:rPr>
          <w:b/>
        </w:rPr>
        <w:t>Add master navigation to menu page</w:t>
      </w:r>
      <w:r>
        <w:t xml:space="preserve"> work item.</w:t>
      </w:r>
    </w:p>
    <w:p w14:paraId="778A5A81" w14:textId="77777777" w:rsidR="005F54B7" w:rsidRDefault="005F54B7" w:rsidP="00AC7EAA">
      <w:pPr>
        <w:pStyle w:val="ExerciseStep"/>
        <w:numPr>
          <w:ilvl w:val="0"/>
          <w:numId w:val="5"/>
        </w:numPr>
      </w:pPr>
      <w:r>
        <w:t xml:space="preserve">Click the </w:t>
      </w:r>
      <w:r w:rsidRPr="00944903">
        <w:rPr>
          <w:b/>
        </w:rPr>
        <w:t>Links</w:t>
      </w:r>
      <w:r>
        <w:t xml:space="preserve"> tab  </w:t>
      </w:r>
      <w:r>
        <w:rPr>
          <w:noProof/>
        </w:rPr>
        <w:drawing>
          <wp:inline distT="0" distB="0" distL="0" distR="0" wp14:anchorId="071F8594" wp14:editId="5F54384F">
            <wp:extent cx="435293" cy="235268"/>
            <wp:effectExtent l="0" t="0" r="3175" b="0"/>
            <wp:docPr id="151"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293" cy="235268"/>
                    </a:xfrm>
                    <a:prstGeom prst="rect">
                      <a:avLst/>
                    </a:prstGeom>
                  </pic:spPr>
                </pic:pic>
              </a:graphicData>
            </a:graphic>
          </wp:inline>
        </w:drawing>
      </w:r>
      <w:r>
        <w:t>.</w:t>
      </w:r>
    </w:p>
    <w:p w14:paraId="11BF0665" w14:textId="77777777" w:rsidR="005F54B7" w:rsidRDefault="005F54B7" w:rsidP="00AC7EAA">
      <w:pPr>
        <w:pStyle w:val="ExerciseStep"/>
        <w:numPr>
          <w:ilvl w:val="0"/>
          <w:numId w:val="5"/>
        </w:numPr>
      </w:pPr>
      <w:r>
        <w:t xml:space="preserve">Click the </w:t>
      </w:r>
      <w:r w:rsidRPr="00944903">
        <w:rPr>
          <w:b/>
        </w:rPr>
        <w:t>Link to …</w:t>
      </w:r>
      <w:r>
        <w:t xml:space="preserve"> button </w:t>
      </w:r>
      <w:r>
        <w:rPr>
          <w:noProof/>
        </w:rPr>
        <w:drawing>
          <wp:inline distT="0" distB="0" distL="0" distR="0" wp14:anchorId="3D011BB8" wp14:editId="6E9146B2">
            <wp:extent cx="263843" cy="220980"/>
            <wp:effectExtent l="0" t="0" r="3175" b="762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843" cy="220980"/>
                    </a:xfrm>
                    <a:prstGeom prst="rect">
                      <a:avLst/>
                    </a:prstGeom>
                  </pic:spPr>
                </pic:pic>
              </a:graphicData>
            </a:graphic>
          </wp:inline>
        </w:drawing>
      </w:r>
      <w:r>
        <w:t>.</w:t>
      </w:r>
    </w:p>
    <w:p w14:paraId="68650A29" w14:textId="77777777" w:rsidR="005F54B7" w:rsidRDefault="005F54B7" w:rsidP="00AC7EAA">
      <w:pPr>
        <w:pStyle w:val="ExerciseStep"/>
        <w:numPr>
          <w:ilvl w:val="0"/>
          <w:numId w:val="5"/>
        </w:numPr>
      </w:pPr>
      <w:r>
        <w:t xml:space="preserve">In the </w:t>
      </w:r>
      <w:r w:rsidRPr="00420454">
        <w:rPr>
          <w:b/>
        </w:rPr>
        <w:t>Add Link …</w:t>
      </w:r>
      <w:r>
        <w:t xml:space="preserve"> dialog, change the </w:t>
      </w:r>
      <w:r w:rsidRPr="00420454">
        <w:rPr>
          <w:b/>
        </w:rPr>
        <w:t>Link type</w:t>
      </w:r>
      <w:r>
        <w:t xml:space="preserve"> to </w:t>
      </w:r>
      <w:r w:rsidRPr="00420454">
        <w:rPr>
          <w:b/>
        </w:rPr>
        <w:t>Commit</w:t>
      </w:r>
      <w:r>
        <w:t>.</w:t>
      </w:r>
    </w:p>
    <w:p w14:paraId="0743ACF3" w14:textId="77777777" w:rsidR="005F54B7" w:rsidRDefault="005F54B7" w:rsidP="005D58C8">
      <w:pPr>
        <w:pStyle w:val="ExerciseStepFigure"/>
        <w:ind w:left="270"/>
      </w:pPr>
      <w:r>
        <w:rPr>
          <w:noProof/>
        </w:rPr>
        <w:drawing>
          <wp:inline distT="0" distB="0" distL="0" distR="0" wp14:anchorId="5652073C" wp14:editId="23EC6A48">
            <wp:extent cx="2871311" cy="2242661"/>
            <wp:effectExtent l="0" t="0" r="5715" b="5715"/>
            <wp:docPr id="152"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1311" cy="2242661"/>
                    </a:xfrm>
                    <a:prstGeom prst="rect">
                      <a:avLst/>
                    </a:prstGeom>
                  </pic:spPr>
                </pic:pic>
              </a:graphicData>
            </a:graphic>
          </wp:inline>
        </w:drawing>
      </w:r>
    </w:p>
    <w:p w14:paraId="4A4EA8E3" w14:textId="77777777" w:rsidR="005F54B7" w:rsidRDefault="005F54B7" w:rsidP="00AC7EAA">
      <w:pPr>
        <w:pStyle w:val="ExerciseStep"/>
        <w:numPr>
          <w:ilvl w:val="0"/>
          <w:numId w:val="5"/>
        </w:numPr>
      </w:pPr>
      <w:r>
        <w:t xml:space="preserve">Then click the </w:t>
      </w:r>
      <w:r>
        <w:rPr>
          <w:noProof/>
        </w:rPr>
        <w:drawing>
          <wp:inline distT="0" distB="0" distL="0" distR="0" wp14:anchorId="3FB60BB2" wp14:editId="45EB86B4">
            <wp:extent cx="249555" cy="213836"/>
            <wp:effectExtent l="0" t="0" r="0" b="0"/>
            <wp:docPr id="153"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555" cy="213836"/>
                    </a:xfrm>
                    <a:prstGeom prst="rect">
                      <a:avLst/>
                    </a:prstGeom>
                  </pic:spPr>
                </pic:pic>
              </a:graphicData>
            </a:graphic>
          </wp:inline>
        </w:drawing>
      </w:r>
      <w:r>
        <w:t xml:space="preserve"> button to look up a Commit.</w:t>
      </w:r>
    </w:p>
    <w:p w14:paraId="46B1F8A9" w14:textId="77777777" w:rsidR="005F54B7" w:rsidRDefault="005F54B7" w:rsidP="00AC7EAA">
      <w:pPr>
        <w:pStyle w:val="ExerciseStep"/>
        <w:numPr>
          <w:ilvl w:val="0"/>
          <w:numId w:val="5"/>
        </w:numPr>
      </w:pPr>
      <w:r>
        <w:t xml:space="preserve">In the </w:t>
      </w:r>
      <w:r w:rsidRPr="00923FD6">
        <w:rPr>
          <w:b/>
        </w:rPr>
        <w:t>Find Commits</w:t>
      </w:r>
      <w:r>
        <w:t xml:space="preserve"> dialog, you can filter based on many parameters. But you only have a few commits, so just click the </w:t>
      </w:r>
      <w:r w:rsidRPr="00923FD6">
        <w:rPr>
          <w:b/>
        </w:rPr>
        <w:t>Find</w:t>
      </w:r>
      <w:r>
        <w:t xml:space="preserve"> button.</w:t>
      </w:r>
    </w:p>
    <w:p w14:paraId="349D5053" w14:textId="77777777" w:rsidR="005F54B7" w:rsidRDefault="005F54B7" w:rsidP="005D58C8">
      <w:pPr>
        <w:ind w:left="270"/>
      </w:pPr>
      <w:r>
        <w:br w:type="page"/>
      </w:r>
    </w:p>
    <w:p w14:paraId="121F4D55" w14:textId="77777777" w:rsidR="005F54B7" w:rsidRDefault="005F54B7" w:rsidP="00AC7EAA">
      <w:pPr>
        <w:pStyle w:val="ExerciseStep"/>
        <w:numPr>
          <w:ilvl w:val="0"/>
          <w:numId w:val="5"/>
        </w:numPr>
      </w:pPr>
      <w:r>
        <w:lastRenderedPageBreak/>
        <w:t xml:space="preserve">One of the top commits should be </w:t>
      </w:r>
      <w:r w:rsidRPr="00B07902">
        <w:rPr>
          <w:b/>
        </w:rPr>
        <w:t xml:space="preserve">Update </w:t>
      </w:r>
      <w:proofErr w:type="spellStart"/>
      <w:r w:rsidRPr="00B07902">
        <w:rPr>
          <w:b/>
        </w:rPr>
        <w:t>dashboard.jsp</w:t>
      </w:r>
      <w:proofErr w:type="spellEnd"/>
      <w:r w:rsidRPr="00B07902">
        <w:rPr>
          <w:b/>
        </w:rPr>
        <w:t xml:space="preserve"> with master branding</w:t>
      </w:r>
      <w:r>
        <w:t xml:space="preserve">. Locate it and place mark next to it and then click </w:t>
      </w:r>
      <w:r w:rsidRPr="00B07902">
        <w:rPr>
          <w:b/>
        </w:rPr>
        <w:t>OK</w:t>
      </w:r>
      <w:r>
        <w:t>.</w:t>
      </w:r>
    </w:p>
    <w:p w14:paraId="55E66CCD" w14:textId="77777777" w:rsidR="005F54B7" w:rsidRDefault="005F54B7" w:rsidP="005D58C8">
      <w:pPr>
        <w:pStyle w:val="ExerciseStepFigure"/>
        <w:ind w:left="270"/>
      </w:pPr>
      <w:r>
        <w:rPr>
          <w:noProof/>
        </w:rPr>
        <w:drawing>
          <wp:inline distT="0" distB="0" distL="0" distR="0" wp14:anchorId="779B7576" wp14:editId="21F63A69">
            <wp:extent cx="4457700" cy="1539240"/>
            <wp:effectExtent l="0" t="0" r="0" b="3810"/>
            <wp:docPr id="154"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7700" cy="1539240"/>
                    </a:xfrm>
                    <a:prstGeom prst="rect">
                      <a:avLst/>
                    </a:prstGeom>
                  </pic:spPr>
                </pic:pic>
              </a:graphicData>
            </a:graphic>
          </wp:inline>
        </w:drawing>
      </w:r>
    </w:p>
    <w:p w14:paraId="03E8D3C9" w14:textId="77777777" w:rsidR="005F54B7" w:rsidRDefault="005F54B7" w:rsidP="00AC7EAA">
      <w:pPr>
        <w:pStyle w:val="ExerciseStep"/>
        <w:numPr>
          <w:ilvl w:val="0"/>
          <w:numId w:val="5"/>
        </w:numPr>
      </w:pPr>
      <w:r>
        <w:t xml:space="preserve">In the Comment field enter </w:t>
      </w:r>
      <w:r w:rsidRPr="00B07902">
        <w:rPr>
          <w:b/>
        </w:rPr>
        <w:t xml:space="preserve">Update </w:t>
      </w:r>
      <w:proofErr w:type="spellStart"/>
      <w:r w:rsidRPr="00B07902">
        <w:rPr>
          <w:b/>
        </w:rPr>
        <w:t>dashboard.jsp</w:t>
      </w:r>
      <w:proofErr w:type="spellEnd"/>
      <w:r w:rsidRPr="00B07902">
        <w:rPr>
          <w:b/>
        </w:rPr>
        <w:t xml:space="preserve"> with master branding</w:t>
      </w:r>
      <w:r w:rsidRPr="00B07902">
        <w:t>.</w:t>
      </w:r>
    </w:p>
    <w:p w14:paraId="16117B4C" w14:textId="77777777" w:rsidR="005F54B7" w:rsidRDefault="005F54B7" w:rsidP="00AC7EAA">
      <w:pPr>
        <w:pStyle w:val="ExerciseStep"/>
        <w:numPr>
          <w:ilvl w:val="0"/>
          <w:numId w:val="5"/>
        </w:numPr>
      </w:pPr>
      <w:r>
        <w:t xml:space="preserve">Click </w:t>
      </w:r>
      <w:r w:rsidRPr="00B07902">
        <w:rPr>
          <w:b/>
        </w:rPr>
        <w:t>OK</w:t>
      </w:r>
      <w:r>
        <w:t xml:space="preserve"> again in the </w:t>
      </w:r>
      <w:r w:rsidRPr="00B07902">
        <w:rPr>
          <w:b/>
        </w:rPr>
        <w:t>Add Link …</w:t>
      </w:r>
      <w:r>
        <w:t xml:space="preserve"> dialog.</w:t>
      </w:r>
    </w:p>
    <w:p w14:paraId="37B3CBB5" w14:textId="77777777" w:rsidR="005F54B7" w:rsidRDefault="005F54B7" w:rsidP="00AC7EAA">
      <w:pPr>
        <w:pStyle w:val="ExerciseStep"/>
        <w:numPr>
          <w:ilvl w:val="0"/>
          <w:numId w:val="5"/>
        </w:numPr>
      </w:pPr>
      <w:r>
        <w:t xml:space="preserve">Change the </w:t>
      </w:r>
      <w:r w:rsidRPr="00B07902">
        <w:rPr>
          <w:b/>
        </w:rPr>
        <w:t>State</w:t>
      </w:r>
      <w:r>
        <w:t xml:space="preserve"> of the Task to </w:t>
      </w:r>
      <w:r w:rsidRPr="00B07902">
        <w:rPr>
          <w:b/>
        </w:rPr>
        <w:t>Done</w:t>
      </w:r>
      <w:r>
        <w:t xml:space="preserve"> and then click </w:t>
      </w:r>
      <w:r w:rsidRPr="00B07902">
        <w:rPr>
          <w:b/>
        </w:rPr>
        <w:t>Save &amp; Close</w:t>
      </w:r>
      <w:r>
        <w:t>.</w:t>
      </w:r>
    </w:p>
    <w:p w14:paraId="079AA1F8" w14:textId="77777777" w:rsidR="005F54B7" w:rsidRDefault="005F54B7" w:rsidP="00AC7EAA">
      <w:pPr>
        <w:pStyle w:val="ExerciseStep"/>
        <w:numPr>
          <w:ilvl w:val="0"/>
          <w:numId w:val="5"/>
        </w:numPr>
      </w:pPr>
      <w:r>
        <w:t xml:space="preserve">Repeat the process for your other Task, </w:t>
      </w:r>
      <w:r>
        <w:rPr>
          <w:b/>
        </w:rPr>
        <w:t>Add formatting for fare data</w:t>
      </w:r>
      <w:r>
        <w:t xml:space="preserve">. You want to associate the commit </w:t>
      </w:r>
      <w:r w:rsidRPr="00063894">
        <w:rPr>
          <w:b/>
        </w:rPr>
        <w:t xml:space="preserve">Update </w:t>
      </w:r>
      <w:proofErr w:type="spellStart"/>
      <w:r w:rsidRPr="00063894">
        <w:rPr>
          <w:b/>
        </w:rPr>
        <w:t>home.jsp</w:t>
      </w:r>
      <w:proofErr w:type="spellEnd"/>
      <w:r w:rsidRPr="00063894">
        <w:rPr>
          <w:b/>
        </w:rPr>
        <w:t xml:space="preserve"> with master branding</w:t>
      </w:r>
      <w:r>
        <w:t>.</w:t>
      </w:r>
    </w:p>
    <w:p w14:paraId="524457F2" w14:textId="77777777" w:rsidR="005F54B7" w:rsidRDefault="005F54B7" w:rsidP="00AC7EAA">
      <w:pPr>
        <w:pStyle w:val="ExerciseStep"/>
        <w:numPr>
          <w:ilvl w:val="0"/>
          <w:numId w:val="5"/>
        </w:numPr>
      </w:pPr>
      <w:r>
        <w:t xml:space="preserve">Once you’ve done that, drag and drop the </w:t>
      </w:r>
      <w:r>
        <w:rPr>
          <w:b/>
        </w:rPr>
        <w:t>Add formatting for fare data</w:t>
      </w:r>
      <w:r w:rsidRPr="006D2F8F">
        <w:t xml:space="preserve"> </w:t>
      </w:r>
      <w:r>
        <w:t xml:space="preserve">Task to </w:t>
      </w:r>
      <w:r w:rsidRPr="0025728C">
        <w:rPr>
          <w:b/>
        </w:rPr>
        <w:t>Done</w:t>
      </w:r>
      <w:r>
        <w:t xml:space="preserve"> on your VSTS Task Board.</w:t>
      </w:r>
    </w:p>
    <w:p w14:paraId="22EEC93D" w14:textId="77777777" w:rsidR="005F54B7" w:rsidRDefault="005F54B7" w:rsidP="005D58C8">
      <w:pPr>
        <w:pStyle w:val="ExerciseStep"/>
        <w:numPr>
          <w:ilvl w:val="0"/>
          <w:numId w:val="0"/>
        </w:numPr>
        <w:ind w:left="270"/>
      </w:pPr>
      <w:r>
        <w:t>You’ve now got your web site updated but haven’t seen it run yet.</w:t>
      </w:r>
    </w:p>
    <w:p w14:paraId="3DAAF955" w14:textId="77777777" w:rsidR="005F54B7" w:rsidRDefault="005F54B7" w:rsidP="005F54B7">
      <w:pPr>
        <w:rPr>
          <w:rFonts w:ascii="Cambria" w:eastAsiaTheme="majorEastAsia" w:hAnsi="Cambria" w:cstheme="majorBidi"/>
          <w:b/>
          <w:color w:val="2E74B5" w:themeColor="accent1" w:themeShade="BF"/>
          <w:sz w:val="44"/>
          <w:szCs w:val="26"/>
        </w:rPr>
      </w:pPr>
      <w:r>
        <w:br w:type="page"/>
      </w:r>
    </w:p>
    <w:p w14:paraId="632C195A" w14:textId="7D5D7FB2" w:rsidR="0057535B" w:rsidRDefault="000D5D56" w:rsidP="0057535B">
      <w:r>
        <w:rPr>
          <w:noProof/>
        </w:rPr>
        <w:lastRenderedPageBreak/>
        <mc:AlternateContent>
          <mc:Choice Requires="wps">
            <w:drawing>
              <wp:anchor distT="0" distB="0" distL="114300" distR="114300" simplePos="0" relativeHeight="251659264" behindDoc="0" locked="0" layoutInCell="1" allowOverlap="1" wp14:anchorId="06F8BA97" wp14:editId="0F1AEE21">
                <wp:simplePos x="0" y="0"/>
                <wp:positionH relativeFrom="column">
                  <wp:posOffset>180975</wp:posOffset>
                </wp:positionH>
                <wp:positionV relativeFrom="paragraph">
                  <wp:posOffset>4578350</wp:posOffset>
                </wp:positionV>
                <wp:extent cx="4358640" cy="568960"/>
                <wp:effectExtent l="0" t="0" r="22860" b="2159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4913CCD" w14:textId="77777777" w:rsidR="000D5D56" w:rsidRDefault="000D5D56" w:rsidP="000D5D56">
                            <w:pPr>
                              <w:pStyle w:val="ppBodyText"/>
                              <w:numPr>
                                <w:ilvl w:val="0"/>
                                <w:numId w:val="0"/>
                              </w:numPr>
                            </w:pPr>
                            <w:bookmarkStart w:id="0" w:name="_GoBack"/>
                            <w:r>
                              <w:t xml:space="preserve">To give feedback please write to </w:t>
                            </w:r>
                            <w:hyperlink r:id="rId48" w:history="1">
                              <w:r w:rsidRPr="00381E63">
                                <w:rPr>
                                  <w:rStyle w:val="Hyperlink"/>
                                </w:rPr>
                                <w:t>devopsdemos@microsoft.com</w:t>
                              </w:r>
                            </w:hyperlink>
                          </w:p>
                          <w:p w14:paraId="62D6571E" w14:textId="77777777" w:rsidR="000D5D56" w:rsidRPr="00FA2056" w:rsidRDefault="000D5D56" w:rsidP="000D5D56">
                            <w:pPr>
                              <w:pStyle w:val="ppNumberList"/>
                              <w:numPr>
                                <w:ilvl w:val="0"/>
                                <w:numId w:val="0"/>
                              </w:numPr>
                            </w:pPr>
                            <w:r>
                              <w:t xml:space="preserve">Copyright © </w:t>
                            </w:r>
                            <w:r>
                              <w:fldChar w:fldCharType="begin"/>
                            </w:r>
                            <w:r>
                              <w:instrText xml:space="preserve"> DATE  \@ "yyyy" </w:instrText>
                            </w:r>
                            <w:r>
                              <w:fldChar w:fldCharType="separate"/>
                            </w:r>
                            <w:r>
                              <w:rPr>
                                <w:noProof/>
                              </w:rPr>
                              <w:t>2016</w:t>
                            </w:r>
                            <w:r>
                              <w:fldChar w:fldCharType="end"/>
                            </w:r>
                            <w:r>
                              <w:t xml:space="preserve"> by Microsoft Corporation. All rights reserved.</w:t>
                            </w:r>
                          </w:p>
                          <w:bookmarkEnd w:id="0"/>
                          <w:p w14:paraId="53D90126" w14:textId="77777777" w:rsidR="000D5D56" w:rsidRDefault="000D5D56" w:rsidP="000D5D5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F8BA97" id="_x0000_t202" coordsize="21600,21600" o:spt="202" path="m,l,21600r21600,l21600,xe">
                <v:stroke joinstyle="miter"/>
                <v:path gradientshapeok="t" o:connecttype="rect"/>
              </v:shapetype>
              <v:shape id="Text Box 2" o:spid="_x0000_s1026" type="#_x0000_t202" style="position:absolute;margin-left:14.25pt;margin-top:360.5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">
                <v:textbox>
                  <w:txbxContent>
                    <w:p w14:paraId="54913CCD" w14:textId="77777777" w:rsidR="000D5D56" w:rsidRDefault="000D5D56" w:rsidP="000D5D56">
                      <w:pPr>
                        <w:pStyle w:val="ppBodyText"/>
                        <w:numPr>
                          <w:ilvl w:val="0"/>
                          <w:numId w:val="0"/>
                        </w:numPr>
                      </w:pPr>
                      <w:bookmarkStart w:id="1" w:name="_GoBack"/>
                      <w:r>
                        <w:t xml:space="preserve">To give feedback please write to </w:t>
                      </w:r>
                      <w:hyperlink r:id="rId49" w:history="1">
                        <w:r w:rsidRPr="00381E63">
                          <w:rPr>
                            <w:rStyle w:val="Hyperlink"/>
                          </w:rPr>
                          <w:t>devopsdemos@microsoft.com</w:t>
                        </w:r>
                      </w:hyperlink>
                    </w:p>
                    <w:p w14:paraId="62D6571E" w14:textId="77777777" w:rsidR="000D5D56" w:rsidRPr="00FA2056" w:rsidRDefault="000D5D56" w:rsidP="000D5D56">
                      <w:pPr>
                        <w:pStyle w:val="ppNumberList"/>
                        <w:numPr>
                          <w:ilvl w:val="0"/>
                          <w:numId w:val="0"/>
                        </w:numPr>
                      </w:pPr>
                      <w:r>
                        <w:t xml:space="preserve">Copyright © </w:t>
                      </w:r>
                      <w:r>
                        <w:fldChar w:fldCharType="begin"/>
                      </w:r>
                      <w:r>
                        <w:instrText xml:space="preserve"> DATE  \@ "yyyy" </w:instrText>
                      </w:r>
                      <w:r>
                        <w:fldChar w:fldCharType="separate"/>
                      </w:r>
                      <w:r>
                        <w:rPr>
                          <w:noProof/>
                        </w:rPr>
                        <w:t>2016</w:t>
                      </w:r>
                      <w:r>
                        <w:fldChar w:fldCharType="end"/>
                      </w:r>
                      <w:r>
                        <w:t xml:space="preserve"> by Microsoft Corporation. All rights reserved.</w:t>
                      </w:r>
                    </w:p>
                    <w:bookmarkEnd w:id="1"/>
                    <w:p w14:paraId="53D90126" w14:textId="77777777" w:rsidR="000D5D56" w:rsidRDefault="000D5D56" w:rsidP="000D5D56"/>
                  </w:txbxContent>
                </v:textbox>
              </v:shape>
            </w:pict>
          </mc:Fallback>
        </mc:AlternateContent>
      </w:r>
    </w:p>
    <w:sectPr w:rsidR="0057535B" w:rsidSect="0057535B">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DA1F49" w14:textId="77777777" w:rsidR="00BA5DB5" w:rsidRDefault="00BA5DB5" w:rsidP="0057535B">
      <w:pPr>
        <w:spacing w:after="0" w:line="240" w:lineRule="auto"/>
      </w:pPr>
      <w:r>
        <w:separator/>
      </w:r>
    </w:p>
  </w:endnote>
  <w:endnote w:type="continuationSeparator" w:id="0">
    <w:p w14:paraId="25AD18F4" w14:textId="77777777" w:rsidR="00BA5DB5" w:rsidRDefault="00BA5DB5" w:rsidP="0057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80E2D" w14:textId="75B7F744" w:rsidR="0057535B" w:rsidRDefault="0057535B">
    <w:pPr>
      <w:pStyle w:val="Footer"/>
    </w:pPr>
    <w:r>
      <w:rPr>
        <w:noProof/>
      </w:rPr>
      <mc:AlternateContent>
        <mc:Choice Requires="wps">
          <w:drawing>
            <wp:anchor distT="0" distB="0" distL="114300" distR="114300" simplePos="0" relativeHeight="251659264" behindDoc="0" locked="0" layoutInCell="1" allowOverlap="1" wp14:anchorId="54C602EA" wp14:editId="4B6ABBA0">
              <wp:simplePos x="0" y="0"/>
              <wp:positionH relativeFrom="column">
                <wp:posOffset>-190501</wp:posOffset>
              </wp:positionH>
              <wp:positionV relativeFrom="paragraph">
                <wp:posOffset>-162560</wp:posOffset>
              </wp:positionV>
              <wp:extent cx="62960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6296025" cy="0"/>
                      </a:xfrm>
                      <a:prstGeom prst="line">
                        <a:avLst/>
                      </a:prstGeom>
                      <a:ln w="3175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ADBA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2.8pt" to="480.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" strokecolor="#bfbfbf [2412]" strokeweight="2.5pt">
              <v:stroke linestyle="thinThin" joinstyle="miter"/>
            </v:line>
          </w:pict>
        </mc:Fallback>
      </mc:AlternateContent>
    </w:r>
    <w:r>
      <w:rPr>
        <w:noProof/>
      </w:rPr>
      <w:drawing>
        <wp:anchor distT="0" distB="0" distL="114300" distR="114300" simplePos="0" relativeHeight="251658240" behindDoc="0" locked="0" layoutInCell="1" allowOverlap="1" wp14:anchorId="58ACC330" wp14:editId="76C8EF03">
          <wp:simplePos x="0" y="0"/>
          <wp:positionH relativeFrom="column">
            <wp:posOffset>0</wp:posOffset>
          </wp:positionH>
          <wp:positionV relativeFrom="paragraph">
            <wp:posOffset>-76835</wp:posOffset>
          </wp:positionV>
          <wp:extent cx="381000" cy="320675"/>
          <wp:effectExtent l="0" t="0" r="0" b="3175"/>
          <wp:wrapSquare wrapText="bothSides"/>
          <wp:docPr id="138" name="Picture 138" descr="https://mvapublicstorage.microsoft.com/tiles/MVA_Homepage_Til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vapublicstorage.microsoft.com/tiles/MVA_Homepage_Tiles-07.png"/>
                  <pic:cNvPicPr>
                    <a:picLocks noChangeAspect="1" noChangeArrowheads="1"/>
                  </pic:cNvPicPr>
                </pic:nvPicPr>
                <pic:blipFill rotWithShape="1">
                  <a:blip r:embed="rId1" cstate="email">
                    <a:extLst>
                      <a:ext uri="{28A0092B-C50C-407E-A947-70E740481C1C}">
                        <a14:useLocalDpi xmlns:a14="http://schemas.microsoft.com/office/drawing/2010/main" val="0"/>
                      </a:ext>
                    </a:extLst>
                  </a:blip>
                  <a:srcRect/>
                  <a:stretch/>
                </pic:blipFill>
                <pic:spPr bwMode="auto">
                  <a:xfrm>
                    <a:off x="0" y="0"/>
                    <a:ext cx="381000" cy="320675"/>
                  </a:xfrm>
                  <a:prstGeom prst="rect">
                    <a:avLst/>
                  </a:prstGeom>
                  <a:noFill/>
                  <a:ln>
                    <a:noFill/>
                  </a:ln>
                  <a:extLst>
                    <a:ext uri="{53640926-AAD7-44D8-BBD7-CCE9431645EC}">
                      <a14:shadowObscured xmlns:a14="http://schemas.microsoft.com/office/drawing/2010/main"/>
                    </a:ext>
                  </a:extLst>
                </pic:spPr>
              </pic:pic>
            </a:graphicData>
          </a:graphic>
        </wp:anchor>
      </w:drawing>
    </w:r>
    <w:r>
      <w:ptab w:relativeTo="margin" w:alignment="center" w:leader="none"/>
    </w:r>
    <w:r w:rsidRPr="0057535B">
      <w:t>Java Development on Linux with Visual Studio Team Services</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0D5D56" w:rsidRPr="000D5D56">
      <w:rPr>
        <w:b/>
        <w:bCs/>
        <w:noProof/>
      </w:rPr>
      <w:t>18</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D9BF8" w14:textId="77777777" w:rsidR="00BA5DB5" w:rsidRDefault="00BA5DB5" w:rsidP="0057535B">
      <w:pPr>
        <w:spacing w:after="0" w:line="240" w:lineRule="auto"/>
      </w:pPr>
      <w:r>
        <w:separator/>
      </w:r>
    </w:p>
  </w:footnote>
  <w:footnote w:type="continuationSeparator" w:id="0">
    <w:p w14:paraId="798D38A6" w14:textId="77777777" w:rsidR="00BA5DB5" w:rsidRDefault="00BA5DB5" w:rsidP="0057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6E020E"/>
    <w:multiLevelType w:val="hybridMultilevel"/>
    <w:tmpl w:val="5C6C0086"/>
    <w:lvl w:ilvl="0" w:tplc="4D2C1CD4">
      <w:start w:val="1"/>
      <w:numFmt w:val="decimal"/>
      <w:suff w:val="space"/>
      <w:lvlText w:val="%1."/>
      <w:lvlJc w:val="left"/>
      <w:pPr>
        <w:ind w:left="144" w:firstLine="216"/>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54B04DE"/>
    <w:multiLevelType w:val="hybridMultilevel"/>
    <w:tmpl w:val="D40AFD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3" w15:restartNumberingAfterBreak="0">
    <w:nsid w:val="526065F7"/>
    <w:multiLevelType w:val="hybridMultilevel"/>
    <w:tmpl w:val="2196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CE6461"/>
    <w:multiLevelType w:val="hybridMultilevel"/>
    <w:tmpl w:val="90AA61E4"/>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6" w15:restartNumberingAfterBreak="0">
    <w:nsid w:val="7C62074A"/>
    <w:multiLevelType w:val="hybridMultilevel"/>
    <w:tmpl w:val="AA68DF02"/>
    <w:lvl w:ilvl="0" w:tplc="D0BA0AC0">
      <w:start w:val="1"/>
      <w:numFmt w:val="decimal"/>
      <w:pStyle w:val="ExerciseStep"/>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startOverride w:val="1"/>
    </w:lvlOverride>
  </w:num>
  <w:num w:numId="2">
    <w:abstractNumId w:val="1"/>
  </w:num>
  <w:num w:numId="3">
    <w:abstractNumId w:val="3"/>
  </w:num>
  <w:num w:numId="4">
    <w:abstractNumId w:val="4"/>
  </w:num>
  <w:num w:numId="5">
    <w:abstractNumId w:val="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4B7"/>
    <w:rsid w:val="00027580"/>
    <w:rsid w:val="000929DC"/>
    <w:rsid w:val="000D5D56"/>
    <w:rsid w:val="002E0AA6"/>
    <w:rsid w:val="00365097"/>
    <w:rsid w:val="004945E1"/>
    <w:rsid w:val="004D028C"/>
    <w:rsid w:val="0057535B"/>
    <w:rsid w:val="005D58C8"/>
    <w:rsid w:val="005E4E6E"/>
    <w:rsid w:val="005F54B7"/>
    <w:rsid w:val="00681714"/>
    <w:rsid w:val="00AC7EAA"/>
    <w:rsid w:val="00BA5DB5"/>
    <w:rsid w:val="00D36183"/>
    <w:rsid w:val="00D71F8F"/>
    <w:rsid w:val="00E15D8F"/>
    <w:rsid w:val="00E66D59"/>
    <w:rsid w:val="00ED1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7F308"/>
  <w15:chartTrackingRefBased/>
  <w15:docId w15:val="{C80EB6C4-644E-46B8-AF38-0A7A90459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35B"/>
  </w:style>
  <w:style w:type="paragraph" w:styleId="Heading1">
    <w:name w:val="heading 1"/>
    <w:basedOn w:val="Normal"/>
    <w:next w:val="Normal"/>
    <w:link w:val="Heading1Char"/>
    <w:uiPriority w:val="9"/>
    <w:qFormat/>
    <w:rsid w:val="000929DC"/>
    <w:pPr>
      <w:outlineLvl w:val="0"/>
    </w:pPr>
    <w:rPr>
      <w:rFonts w:ascii="Arial Narrow" w:eastAsiaTheme="majorEastAsia" w:hAnsi="Arial Narrow" w:cstheme="majorBidi"/>
      <w:b/>
      <w:i/>
      <w:sz w:val="40"/>
      <w:szCs w:val="32"/>
    </w:rPr>
  </w:style>
  <w:style w:type="paragraph" w:styleId="Heading2">
    <w:name w:val="heading 2"/>
    <w:basedOn w:val="Normal"/>
    <w:next w:val="Normal"/>
    <w:link w:val="Heading2Char"/>
    <w:uiPriority w:val="9"/>
    <w:unhideWhenUsed/>
    <w:qFormat/>
    <w:rsid w:val="005F54B7"/>
    <w:pPr>
      <w:keepNext/>
      <w:keepLines/>
      <w:pBdr>
        <w:bottom w:val="single" w:sz="6" w:space="2" w:color="auto"/>
      </w:pBdr>
      <w:spacing w:before="40" w:after="240" w:line="240" w:lineRule="auto"/>
      <w:outlineLvl w:val="1"/>
    </w:pPr>
    <w:rPr>
      <w:rFonts w:ascii="Cambria" w:eastAsiaTheme="majorEastAsia" w:hAnsi="Cambria" w:cstheme="majorBidi"/>
      <w:b/>
      <w:color w:val="2E74B5" w:themeColor="accent1" w:themeShade="BF"/>
      <w:sz w:val="4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53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35B"/>
    <w:rPr>
      <w:rFonts w:asciiTheme="majorHAnsi" w:eastAsiaTheme="majorEastAsia" w:hAnsiTheme="majorHAnsi" w:cstheme="majorBidi"/>
      <w:spacing w:val="-10"/>
      <w:kern w:val="28"/>
      <w:sz w:val="56"/>
      <w:szCs w:val="56"/>
    </w:rPr>
  </w:style>
  <w:style w:type="paragraph" w:customStyle="1" w:styleId="HOLTitle1">
    <w:name w:val="HOL Title 1"/>
    <w:basedOn w:val="Normal"/>
    <w:rsid w:val="0057535B"/>
    <w:pPr>
      <w:spacing w:after="0" w:line="240" w:lineRule="auto"/>
    </w:pPr>
    <w:rPr>
      <w:rFonts w:ascii="Arial Black" w:eastAsia="Batang" w:hAnsi="Arial Black" w:cs="Times New Roman"/>
      <w:sz w:val="72"/>
      <w:szCs w:val="20"/>
      <w:lang w:eastAsia="ko-KR" w:bidi="en-US"/>
    </w:rPr>
  </w:style>
  <w:style w:type="paragraph" w:styleId="Header">
    <w:name w:val="header"/>
    <w:basedOn w:val="Normal"/>
    <w:link w:val="HeaderChar"/>
    <w:uiPriority w:val="99"/>
    <w:unhideWhenUsed/>
    <w:rsid w:val="00575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35B"/>
  </w:style>
  <w:style w:type="paragraph" w:styleId="Footer">
    <w:name w:val="footer"/>
    <w:basedOn w:val="Normal"/>
    <w:link w:val="FooterChar"/>
    <w:uiPriority w:val="99"/>
    <w:unhideWhenUsed/>
    <w:rsid w:val="00575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35B"/>
  </w:style>
  <w:style w:type="character" w:customStyle="1" w:styleId="Heading2Char">
    <w:name w:val="Heading 2 Char"/>
    <w:basedOn w:val="DefaultParagraphFont"/>
    <w:link w:val="Heading2"/>
    <w:uiPriority w:val="9"/>
    <w:rsid w:val="005F54B7"/>
    <w:rPr>
      <w:rFonts w:ascii="Cambria" w:eastAsiaTheme="majorEastAsia" w:hAnsi="Cambria" w:cstheme="majorBidi"/>
      <w:b/>
      <w:color w:val="2E74B5" w:themeColor="accent1" w:themeShade="BF"/>
      <w:sz w:val="44"/>
      <w:szCs w:val="26"/>
    </w:rPr>
  </w:style>
  <w:style w:type="character" w:styleId="Hyperlink">
    <w:name w:val="Hyperlink"/>
    <w:basedOn w:val="DefaultParagraphFont"/>
    <w:uiPriority w:val="99"/>
    <w:unhideWhenUsed/>
    <w:rsid w:val="005F54B7"/>
    <w:rPr>
      <w:color w:val="0563C1" w:themeColor="hyperlink"/>
      <w:u w:val="single"/>
    </w:rPr>
  </w:style>
  <w:style w:type="paragraph" w:customStyle="1" w:styleId="ExerciseDescription">
    <w:name w:val="Exercise Description"/>
    <w:basedOn w:val="Normal"/>
    <w:qFormat/>
    <w:rsid w:val="005F54B7"/>
  </w:style>
  <w:style w:type="paragraph" w:customStyle="1" w:styleId="ExerciseStep">
    <w:name w:val="Exercise Step"/>
    <w:basedOn w:val="ListParagraph"/>
    <w:qFormat/>
    <w:rsid w:val="005F54B7"/>
    <w:pPr>
      <w:numPr>
        <w:numId w:val="1"/>
      </w:numPr>
      <w:tabs>
        <w:tab w:val="num" w:pos="360"/>
      </w:tabs>
      <w:spacing w:after="80"/>
      <w:ind w:left="714" w:hanging="357"/>
      <w:contextualSpacing w:val="0"/>
    </w:pPr>
  </w:style>
  <w:style w:type="paragraph" w:customStyle="1" w:styleId="ExerciseStepFigure">
    <w:name w:val="Exercise Step Figure"/>
    <w:basedOn w:val="Normal"/>
    <w:next w:val="ExerciseStep"/>
    <w:qFormat/>
    <w:rsid w:val="005F54B7"/>
  </w:style>
  <w:style w:type="paragraph" w:customStyle="1" w:styleId="ExerciseNote">
    <w:name w:val="Exercise Note"/>
    <w:basedOn w:val="Normal"/>
    <w:next w:val="ExerciseStep"/>
    <w:qFormat/>
    <w:rsid w:val="005F54B7"/>
    <w:pPr>
      <w:pBdr>
        <w:top w:val="single" w:sz="12" w:space="1" w:color="auto"/>
        <w:left w:val="single" w:sz="12" w:space="4" w:color="auto"/>
        <w:bottom w:val="single" w:sz="12" w:space="1" w:color="auto"/>
        <w:right w:val="single" w:sz="12" w:space="4" w:color="auto"/>
      </w:pBdr>
      <w:shd w:val="clear" w:color="auto" w:fill="E2EFD9" w:themeFill="accent6" w:themeFillTint="33"/>
      <w:spacing w:before="240" w:after="240"/>
      <w:ind w:left="1440" w:right="1440"/>
    </w:pPr>
  </w:style>
  <w:style w:type="paragraph" w:styleId="ListParagraph">
    <w:name w:val="List Paragraph"/>
    <w:basedOn w:val="Normal"/>
    <w:uiPriority w:val="34"/>
    <w:qFormat/>
    <w:rsid w:val="005F54B7"/>
    <w:pPr>
      <w:ind w:left="720"/>
      <w:contextualSpacing/>
    </w:pPr>
  </w:style>
  <w:style w:type="character" w:customStyle="1" w:styleId="Heading1Char">
    <w:name w:val="Heading 1 Char"/>
    <w:basedOn w:val="DefaultParagraphFont"/>
    <w:link w:val="Heading1"/>
    <w:uiPriority w:val="9"/>
    <w:rsid w:val="000929DC"/>
    <w:rPr>
      <w:rFonts w:ascii="Arial Narrow" w:eastAsiaTheme="majorEastAsia" w:hAnsi="Arial Narrow" w:cstheme="majorBidi"/>
      <w:b/>
      <w:i/>
      <w:sz w:val="40"/>
      <w:szCs w:val="32"/>
    </w:rPr>
  </w:style>
  <w:style w:type="paragraph" w:customStyle="1" w:styleId="ppBodyText">
    <w:name w:val="pp Body Text"/>
    <w:link w:val="ppBodyTextChar"/>
    <w:qFormat/>
    <w:rsid w:val="000D5D56"/>
    <w:pPr>
      <w:numPr>
        <w:ilvl w:val="1"/>
        <w:numId w:val="6"/>
      </w:numPr>
      <w:spacing w:after="120" w:line="276" w:lineRule="auto"/>
    </w:pPr>
    <w:rPr>
      <w:rFonts w:eastAsiaTheme="minorEastAsia"/>
      <w:lang w:bidi="en-US"/>
    </w:rPr>
  </w:style>
  <w:style w:type="paragraph" w:customStyle="1" w:styleId="ppListEnd">
    <w:name w:val="pp List End"/>
    <w:basedOn w:val="ppNumberList"/>
    <w:next w:val="ppBodyText"/>
    <w:rsid w:val="000D5D56"/>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0D5D56"/>
    <w:pPr>
      <w:numPr>
        <w:ilvl w:val="1"/>
        <w:numId w:val="7"/>
      </w:numPr>
      <w:tabs>
        <w:tab w:val="left" w:pos="1440"/>
      </w:tabs>
      <w:spacing w:after="120" w:line="276" w:lineRule="auto"/>
      <w:ind w:left="754" w:hanging="357"/>
    </w:pPr>
    <w:rPr>
      <w:rFonts w:eastAsiaTheme="minorEastAsia"/>
      <w:lang w:bidi="en-US"/>
    </w:rPr>
  </w:style>
  <w:style w:type="paragraph" w:customStyle="1" w:styleId="ppNumberListIndent">
    <w:name w:val="pp Number List Indent"/>
    <w:basedOn w:val="ppNumberList"/>
    <w:rsid w:val="000D5D56"/>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0D5D56"/>
    <w:pPr>
      <w:numPr>
        <w:ilvl w:val="2"/>
      </w:numPr>
      <w:ind w:left="2160" w:hanging="180"/>
    </w:pPr>
  </w:style>
  <w:style w:type="paragraph" w:customStyle="1" w:styleId="ppBodyTextIndent2">
    <w:name w:val="pp Body Text Indent 2"/>
    <w:basedOn w:val="ppBodyTextIndent"/>
    <w:rsid w:val="000D5D56"/>
    <w:pPr>
      <w:numPr>
        <w:ilvl w:val="3"/>
      </w:numPr>
      <w:ind w:left="2880" w:hanging="360"/>
    </w:pPr>
  </w:style>
  <w:style w:type="character" w:customStyle="1" w:styleId="ppBodyTextChar">
    <w:name w:val="pp Body Text Char"/>
    <w:basedOn w:val="DefaultParagraphFont"/>
    <w:link w:val="ppBodyText"/>
    <w:locked/>
    <w:rsid w:val="000D5D56"/>
    <w:rPr>
      <w:rFonts w:eastAsiaTheme="minorEastAsia"/>
      <w:lang w:bidi="en-US"/>
    </w:rPr>
  </w:style>
  <w:style w:type="paragraph" w:customStyle="1" w:styleId="ppBodyTextIndent3">
    <w:name w:val="pp Body Text Indent 3"/>
    <w:basedOn w:val="ppBodyTextIndent2"/>
    <w:rsid w:val="000D5D56"/>
    <w:pPr>
      <w:numPr>
        <w:ilvl w:val="4"/>
      </w:numPr>
      <w:ind w:left="3600" w:hanging="360"/>
    </w:pPr>
  </w:style>
  <w:style w:type="paragraph" w:customStyle="1" w:styleId="ppNumberListIndent2">
    <w:name w:val="pp Number List Indent 2"/>
    <w:basedOn w:val="ppNumberListIndent"/>
    <w:qFormat/>
    <w:rsid w:val="000D5D56"/>
    <w:pPr>
      <w:numPr>
        <w:ilvl w:val="3"/>
      </w:numPr>
      <w:tabs>
        <w:tab w:val="clear" w:pos="3125"/>
        <w:tab w:val="num" w:pos="360"/>
      </w:tabs>
      <w:ind w:left="2115" w:hanging="357"/>
    </w:pPr>
  </w:style>
  <w:style w:type="character" w:customStyle="1" w:styleId="ppNumberListChar">
    <w:name w:val="pp Number List Char"/>
    <w:basedOn w:val="DefaultParagraphFont"/>
    <w:link w:val="ppNumberList"/>
    <w:rsid w:val="000D5D56"/>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ocalhost:8080/myshuttledev/"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mailto:devopsdemos@microsoft.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mailto:devopsdemos@microsoft.com" TargetMode="External"/><Relationship Id="rId8" Type="http://schemas.openxmlformats.org/officeDocument/2006/relationships/image" Target="media/image2.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aj\Documents\Custom%20Office%20Templates\VSTS%20Java%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VSTS Java Lab.dotx</Template>
  <TotalTime>557</TotalTime>
  <Pages>19</Pages>
  <Words>1724</Words>
  <Characters>9828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Hridayraj</dc:creator>
  <cp:keywords/>
  <dc:description/>
  <cp:lastModifiedBy>Sachin Hridayraj</cp:lastModifiedBy>
  <cp:revision>8</cp:revision>
  <dcterms:created xsi:type="dcterms:W3CDTF">2016-03-09T15:43:00Z</dcterms:created>
  <dcterms:modified xsi:type="dcterms:W3CDTF">2016-06-07T16:24:00Z</dcterms:modified>
</cp:coreProperties>
</file>